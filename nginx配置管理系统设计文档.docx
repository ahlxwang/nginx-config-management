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/>
          <w:sz w:val="32"/>
          <w:szCs w:val="32"/>
        </w:rPr>
      </w:pPr>
      <w:r>
        <w:rPr>
          <w:rStyle w:val="201"/>
          <w:rFonts w:hint="eastAsia" w:ascii="宋体" w:hAnsi="宋体"/>
          <w:sz w:val="32"/>
          <w:szCs w:val="32"/>
        </w:rPr>
        <w:t>文档密级：公司内部A</w:t>
      </w:r>
    </w:p>
    <w:p>
      <w:pPr>
        <w:pStyle w:val="65"/>
        <w:spacing w:line="480" w:lineRule="exact"/>
        <w:ind w:right="640" w:firstLine="480" w:firstLineChars="150"/>
        <w:jc w:val="both"/>
        <w:rPr>
          <w:bCs/>
          <w:sz w:val="32"/>
        </w:rPr>
      </w:pPr>
      <w:r>
        <w:rPr>
          <w:rFonts w:hint="eastAsia"/>
          <w:b w:val="0"/>
          <w:sz w:val="32"/>
        </w:rPr>
        <w:t xml:space="preserve">   </w:t>
      </w:r>
      <w:r>
        <w:rPr>
          <w:rFonts w:hint="eastAsia"/>
          <w:bCs/>
          <w:sz w:val="32"/>
        </w:rPr>
        <w:t xml:space="preserve">                                      </w:t>
      </w:r>
    </w:p>
    <w:p>
      <w:pPr>
        <w:pStyle w:val="65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247015</wp:posOffset>
                </wp:positionH>
                <wp:positionV relativeFrom="paragraph">
                  <wp:posOffset>36195</wp:posOffset>
                </wp:positionV>
                <wp:extent cx="5328285" cy="0"/>
                <wp:effectExtent l="33020" t="31115" r="29845" b="35560"/>
                <wp:wrapNone/>
                <wp:docPr id="6" name="Lin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2828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1" o:spid="_x0000_s1026" o:spt="20" style="position:absolute;left:0pt;margin-left:19.45pt;margin-top:2.85pt;height:0pt;width:419.55pt;z-index:251659264;mso-width-relative:page;mso-height-relative:page;" filled="f" stroked="t" coordsize="21600,21600" o:gfxdata="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4Mz48dYAAAAGAQAADwAAAAAAAAABACAAAAAiAAAAZHJzL2Rvd25yZXYueG1sUEsBAhQA&#10;FAAAAAgAh07iQObRlUL0AQAAAwQAAA4AAAAAAAAAAQAgAAAAJQEAAGRycy9lMm9Eb2MueG1sUEsF&#10;BgAAAAAGAAYAWQEAAIsFAAAAAA==&#10;">
                <v:fill on="f" focussize="0,0"/>
                <v:stroke weight="4.5pt" color="#000000" linestyle="thickThin" joinstyle="round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</w:p>
    <w:p>
      <w:pPr>
        <w:pStyle w:val="65"/>
      </w:pPr>
    </w:p>
    <w:p>
      <w:pPr>
        <w:pStyle w:val="65"/>
      </w:pPr>
      <w:r>
        <w:rPr>
          <w:rFonts w:hint="eastAsia"/>
        </w:rPr>
        <w:t>Nginx集群配置管理系统设计文档</w:t>
      </w:r>
    </w:p>
    <w:p>
      <w:pPr>
        <w:pStyle w:val="65"/>
        <w:spacing w:line="500" w:lineRule="exact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247015</wp:posOffset>
                </wp:positionH>
                <wp:positionV relativeFrom="paragraph">
                  <wp:posOffset>149225</wp:posOffset>
                </wp:positionV>
                <wp:extent cx="5328285" cy="0"/>
                <wp:effectExtent l="33020" t="33020" r="29845" b="33655"/>
                <wp:wrapNone/>
                <wp:docPr id="5" name="Lin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2828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2" o:spid="_x0000_s1026" o:spt="20" style="position:absolute;left:0pt;flip:y;margin-left:19.45pt;margin-top:11.75pt;height:0pt;width:419.55pt;z-index:251660288;mso-width-relative:page;mso-height-relative:page;" filled="f" stroked="t" coordsize="21600,21600" o:gfxdata="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Bvyn02AAAAAgBAAAPAAAAAAAAAAEAIAAAACIAAABkcnMvZG93bnJldi54&#10;bWxQSwECFAAUAAAACACHTuJAkXvWXfoBAAANBAAADgAAAAAAAAABACAAAAAnAQAAZHJzL2Uyb0Rv&#10;Yy54bWxQSwUGAAAAAAYABgBZAQAAkwUAAAAA&#10;">
                <v:fill on="f" focussize="0,0"/>
                <v:stroke weight="4.5pt" color="#000000" linestyle="thinThick" joinstyle="round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</w:p>
    <w:p>
      <w:pPr>
        <w:pStyle w:val="65"/>
        <w:spacing w:line="500" w:lineRule="exact"/>
      </w:pPr>
    </w:p>
    <w:p>
      <w:pPr>
        <w:pStyle w:val="65"/>
        <w:spacing w:line="500" w:lineRule="exact"/>
      </w:pPr>
    </w:p>
    <w:p>
      <w:pPr>
        <w:pStyle w:val="65"/>
        <w:spacing w:line="500" w:lineRule="exact"/>
      </w:pPr>
    </w:p>
    <w:p>
      <w:pPr>
        <w:pStyle w:val="65"/>
        <w:spacing w:line="400" w:lineRule="exact"/>
        <w:ind w:firstLine="643"/>
        <w:jc w:val="left"/>
        <w:rPr>
          <w:b w:val="0"/>
          <w:sz w:val="24"/>
          <w:szCs w:val="24"/>
        </w:rPr>
      </w:pPr>
      <w:r>
        <w:rPr>
          <w:rFonts w:hint="eastAsia"/>
          <w:sz w:val="32"/>
        </w:rPr>
        <w:t xml:space="preserve"> </w:t>
      </w:r>
    </w:p>
    <w:p>
      <w:pPr>
        <w:pStyle w:val="65"/>
        <w:spacing w:line="400" w:lineRule="exact"/>
        <w:ind w:firstLine="640"/>
        <w:jc w:val="left"/>
        <w:rPr>
          <w:b w:val="0"/>
          <w:sz w:val="32"/>
        </w:rPr>
      </w:pPr>
      <w:r>
        <w:rPr>
          <w:rFonts w:hint="eastAsia"/>
          <w:b w:val="0"/>
          <w:sz w:val="32"/>
        </w:rPr>
        <w:t xml:space="preserve"> </w:t>
      </w:r>
    </w:p>
    <w:p>
      <w:pPr>
        <w:pStyle w:val="65"/>
        <w:spacing w:line="400" w:lineRule="exact"/>
        <w:ind w:firstLine="640"/>
        <w:jc w:val="left"/>
        <w:rPr>
          <w:b w:val="0"/>
          <w:sz w:val="32"/>
        </w:rPr>
      </w:pPr>
      <w:r>
        <w:rPr>
          <w:rFonts w:hint="eastAsia"/>
          <w:b w:val="0"/>
          <w:sz w:val="32"/>
        </w:rPr>
        <w:t xml:space="preserve"> </w:t>
      </w:r>
    </w:p>
    <w:p>
      <w:pPr>
        <w:pStyle w:val="65"/>
        <w:spacing w:line="400" w:lineRule="exact"/>
        <w:ind w:firstLine="640"/>
        <w:jc w:val="left"/>
        <w:rPr>
          <w:b w:val="0"/>
          <w:sz w:val="32"/>
        </w:rPr>
      </w:pPr>
      <w:r>
        <w:rPr>
          <w:rFonts w:hint="eastAsia"/>
          <w:b w:val="0"/>
          <w:sz w:val="32"/>
        </w:rPr>
        <w:t xml:space="preserve"> </w:t>
      </w:r>
    </w:p>
    <w:p>
      <w:pPr>
        <w:pStyle w:val="65"/>
        <w:spacing w:line="400" w:lineRule="exact"/>
      </w:pPr>
    </w:p>
    <w:p>
      <w:pPr>
        <w:pStyle w:val="65"/>
        <w:spacing w:line="400" w:lineRule="exact"/>
      </w:pPr>
    </w:p>
    <w:p>
      <w:pPr>
        <w:pStyle w:val="65"/>
        <w:spacing w:line="400" w:lineRule="exact"/>
      </w:pPr>
    </w:p>
    <w:p>
      <w:pPr>
        <w:pStyle w:val="65"/>
        <w:spacing w:line="400" w:lineRule="exact"/>
      </w:pPr>
    </w:p>
    <w:p>
      <w:pPr>
        <w:pStyle w:val="65"/>
        <w:spacing w:line="400" w:lineRule="exact"/>
      </w:pPr>
    </w:p>
    <w:p>
      <w:pPr>
        <w:pStyle w:val="65"/>
        <w:spacing w:line="400" w:lineRule="exact"/>
      </w:pPr>
    </w:p>
    <w:p>
      <w:pPr>
        <w:pStyle w:val="65"/>
        <w:spacing w:line="400" w:lineRule="exact"/>
      </w:pPr>
    </w:p>
    <w:p>
      <w:pPr>
        <w:pStyle w:val="65"/>
        <w:spacing w:line="400" w:lineRule="exact"/>
      </w:pPr>
    </w:p>
    <w:p>
      <w:pPr>
        <w:pStyle w:val="65"/>
        <w:rPr>
          <w:spacing w:val="20"/>
          <w:szCs w:val="36"/>
        </w:rPr>
      </w:pPr>
      <w:r>
        <w:rPr>
          <w:rFonts w:hint="eastAsia"/>
          <w:spacing w:val="20"/>
          <w:szCs w:val="36"/>
        </w:rPr>
        <w:t xml:space="preserve"> </w:t>
      </w:r>
    </w:p>
    <w:p>
      <w:pPr>
        <w:pStyle w:val="65"/>
        <w:spacing w:line="400" w:lineRule="exact"/>
        <w:rPr>
          <w:b w:val="0"/>
          <w:sz w:val="32"/>
        </w:rPr>
      </w:pPr>
      <w:r>
        <w:rPr>
          <w:rFonts w:hint="eastAsia"/>
          <w:b w:val="0"/>
          <w:sz w:val="32"/>
        </w:rPr>
        <w:t>20</w:t>
      </w:r>
      <w:r>
        <w:rPr>
          <w:b w:val="0"/>
          <w:sz w:val="32"/>
        </w:rPr>
        <w:t>2</w:t>
      </w:r>
      <w:r>
        <w:rPr>
          <w:rFonts w:hint="eastAsia"/>
          <w:b w:val="0"/>
          <w:sz w:val="32"/>
          <w:lang w:val="en-US" w:eastAsia="zh-CN"/>
        </w:rPr>
        <w:t>5</w:t>
      </w:r>
      <w:r>
        <w:rPr>
          <w:rFonts w:hint="eastAsia"/>
          <w:b w:val="0"/>
          <w:sz w:val="32"/>
        </w:rPr>
        <w:t xml:space="preserve">年 </w:t>
      </w:r>
      <w:r>
        <w:rPr>
          <w:rFonts w:hint="eastAsia"/>
          <w:b w:val="0"/>
          <w:sz w:val="32"/>
          <w:lang w:val="en-US" w:eastAsia="zh-CN"/>
        </w:rPr>
        <w:t>4</w:t>
      </w:r>
      <w:r>
        <w:rPr>
          <w:rFonts w:hint="eastAsia"/>
          <w:b w:val="0"/>
          <w:sz w:val="32"/>
        </w:rPr>
        <w:t>月</w:t>
      </w:r>
    </w:p>
    <w:p>
      <w:pPr>
        <w:widowControl/>
        <w:adjustRightInd/>
        <w:spacing w:line="240" w:lineRule="auto"/>
        <w:textAlignment w:val="auto"/>
        <w:rPr>
          <w:rFonts w:ascii="黑体" w:hAnsi="Calibri" w:eastAsia="黑体"/>
          <w:sz w:val="32"/>
        </w:rPr>
      </w:pPr>
      <w:r>
        <w:rPr>
          <w:b/>
          <w:sz w:val="32"/>
        </w:rPr>
        <w:br w:type="page"/>
      </w:r>
    </w:p>
    <w:p>
      <w:pPr>
        <w:pStyle w:val="33"/>
        <w:rPr>
          <w:lang w:eastAsia="zh-CN"/>
        </w:rPr>
      </w:pPr>
      <w:bookmarkStart w:id="0" w:name="_Toc514337318"/>
      <w:r>
        <w:rPr>
          <w:rFonts w:hint="eastAsia"/>
          <w:lang w:eastAsia="zh-CN"/>
        </w:rPr>
        <w:t>版本历史</w:t>
      </w:r>
      <w:bookmarkEnd w:id="0"/>
    </w:p>
    <w:p/>
    <w:tbl>
      <w:tblPr>
        <w:tblStyle w:val="36"/>
        <w:tblW w:w="9504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1368"/>
        <w:gridCol w:w="3744"/>
        <w:gridCol w:w="230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3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374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描叙</w:t>
            </w:r>
          </w:p>
        </w:tc>
        <w:tc>
          <w:tcPr>
            <w:tcW w:w="230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作者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fldChar w:fldCharType="begin"/>
            </w:r>
            <w:r>
              <w:instrText xml:space="preserve"> CREATEDATE  \* MERGEFORMAT </w:instrText>
            </w:r>
            <w:r>
              <w:fldChar w:fldCharType="separate"/>
            </w:r>
            <w:r>
              <w:t>20</w:t>
            </w:r>
            <w:r>
              <w:rPr>
                <w:rFonts w:hint="eastAsia"/>
                <w:lang w:val="en-US" w:eastAsia="zh-CN"/>
              </w:rPr>
              <w:t>25</w:t>
            </w:r>
            <w:r>
              <w:t>/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4</w:t>
            </w:r>
            <w:r>
              <w:t>/</w:t>
            </w:r>
            <w:r>
              <w:fldChar w:fldCharType="end"/>
            </w:r>
            <w:r>
              <w:t>2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368" w:type="dxa"/>
            <w:vAlign w:val="center"/>
          </w:tcPr>
          <w:p>
            <w:pPr>
              <w:jc w:val="center"/>
            </w:pPr>
            <w:r>
              <w:t>&lt;</w:t>
            </w:r>
            <w:r>
              <w:rPr>
                <w:rFonts w:hint="eastAsia"/>
              </w:rPr>
              <w:t>1.0</w:t>
            </w:r>
            <w:r>
              <w:t>&gt;</w:t>
            </w:r>
          </w:p>
        </w:tc>
        <w:tc>
          <w:tcPr>
            <w:tcW w:w="374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起草</w:t>
            </w:r>
          </w:p>
        </w:tc>
        <w:tc>
          <w:tcPr>
            <w:tcW w:w="230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肖云龙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vAlign w:val="center"/>
          </w:tcPr>
          <w:p>
            <w:pPr>
              <w:jc w:val="center"/>
            </w:pPr>
          </w:p>
        </w:tc>
        <w:tc>
          <w:tcPr>
            <w:tcW w:w="1368" w:type="dxa"/>
            <w:vAlign w:val="center"/>
          </w:tcPr>
          <w:p>
            <w:pPr>
              <w:jc w:val="center"/>
            </w:pPr>
          </w:p>
        </w:tc>
        <w:tc>
          <w:tcPr>
            <w:tcW w:w="3744" w:type="dxa"/>
            <w:vAlign w:val="center"/>
          </w:tcPr>
          <w:p>
            <w:pPr>
              <w:jc w:val="center"/>
            </w:pPr>
          </w:p>
        </w:tc>
        <w:tc>
          <w:tcPr>
            <w:tcW w:w="2304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vAlign w:val="center"/>
          </w:tcPr>
          <w:p>
            <w:pPr>
              <w:jc w:val="center"/>
            </w:pPr>
          </w:p>
        </w:tc>
        <w:tc>
          <w:tcPr>
            <w:tcW w:w="1368" w:type="dxa"/>
            <w:vAlign w:val="center"/>
          </w:tcPr>
          <w:p>
            <w:pPr>
              <w:jc w:val="center"/>
            </w:pPr>
          </w:p>
        </w:tc>
        <w:tc>
          <w:tcPr>
            <w:tcW w:w="3744" w:type="dxa"/>
            <w:vAlign w:val="center"/>
          </w:tcPr>
          <w:p>
            <w:pPr>
              <w:jc w:val="center"/>
            </w:pPr>
          </w:p>
        </w:tc>
        <w:tc>
          <w:tcPr>
            <w:tcW w:w="2304" w:type="dxa"/>
            <w:vAlign w:val="center"/>
          </w:tcPr>
          <w:p>
            <w:pPr>
              <w:jc w:val="center"/>
            </w:pPr>
          </w:p>
        </w:tc>
      </w:tr>
    </w:tbl>
    <w:p>
      <w:pPr>
        <w:pStyle w:val="65"/>
        <w:spacing w:line="400" w:lineRule="exact"/>
        <w:jc w:val="left"/>
        <w:rPr>
          <w:b w:val="0"/>
          <w:sz w:val="32"/>
        </w:rPr>
        <w:sectPr>
          <w:headerReference r:id="rId5" w:type="default"/>
          <w:footerReference r:id="rId6" w:type="even"/>
          <w:pgSz w:w="11907" w:h="16840"/>
          <w:pgMar w:top="1134" w:right="907" w:bottom="1134" w:left="1418" w:header="1134" w:footer="227" w:gutter="0"/>
          <w:pgNumType w:fmt="lowerRoman" w:start="1"/>
          <w:cols w:space="720" w:num="1"/>
          <w:docGrid w:linePitch="326" w:charSpace="0"/>
        </w:sectPr>
      </w:pPr>
    </w:p>
    <w:p>
      <w:pPr>
        <w:pStyle w:val="54"/>
        <w:ind w:firstLine="720"/>
      </w:pPr>
      <w:bookmarkStart w:id="1" w:name="_Toc312962646"/>
      <w:bookmarkStart w:id="2" w:name="_Toc309819595"/>
    </w:p>
    <w:p>
      <w:pPr>
        <w:pStyle w:val="54"/>
        <w:ind w:firstLine="720"/>
      </w:pPr>
      <w:r>
        <w:rPr>
          <w:rFonts w:hint="eastAsia"/>
        </w:rPr>
        <w:t>目</w:t>
      </w:r>
      <w:r>
        <w:t xml:space="preserve">    </w:t>
      </w:r>
      <w:r>
        <w:rPr>
          <w:rFonts w:hint="eastAsia"/>
        </w:rPr>
        <w:t>次</w:t>
      </w:r>
    </w:p>
    <w:p>
      <w:pPr>
        <w:pStyle w:val="26"/>
        <w:tabs>
          <w:tab w:val="right" w:leader="dot" w:pos="9582"/>
        </w:tabs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_Toc30605 </w:instrText>
      </w:r>
      <w:r>
        <w:rPr>
          <w:bCs w:val="0"/>
          <w:caps w:val="0"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1、 </w:t>
      </w:r>
      <w:r>
        <w:rPr>
          <w:rFonts w:hint="eastAsia"/>
          <w:lang w:val="en-US" w:eastAsia="zh-CN"/>
        </w:rPr>
        <w:t>文档概述</w:t>
      </w:r>
      <w:r>
        <w:tab/>
      </w:r>
      <w:r>
        <w:fldChar w:fldCharType="begin"/>
      </w:r>
      <w:r>
        <w:instrText xml:space="preserve"> PAGEREF _Toc30605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_Toc30624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1.1 </w:t>
      </w:r>
      <w:r>
        <w:rPr>
          <w:rFonts w:hint="eastAsia"/>
          <w:lang w:val="en-US" w:eastAsia="zh-CN"/>
        </w:rPr>
        <w:t>目的</w:t>
      </w:r>
      <w:r>
        <w:tab/>
      </w:r>
      <w:r>
        <w:fldChar w:fldCharType="begin"/>
      </w:r>
      <w:r>
        <w:instrText xml:space="preserve"> PAGEREF _Toc30624 \h </w:instrText>
      </w:r>
      <w:r>
        <w:fldChar w:fldCharType="separate"/>
      </w:r>
      <w:r>
        <w:t>3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_Toc19575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1.2 </w:t>
      </w:r>
      <w:r>
        <w:rPr>
          <w:rFonts w:hint="eastAsia"/>
          <w:lang w:val="en-US" w:eastAsia="zh-CN"/>
        </w:rPr>
        <w:t>适用范围</w:t>
      </w:r>
      <w:r>
        <w:tab/>
      </w:r>
      <w:r>
        <w:fldChar w:fldCharType="begin"/>
      </w:r>
      <w:r>
        <w:instrText xml:space="preserve"> PAGEREF _Toc19575 \h </w:instrText>
      </w:r>
      <w:r>
        <w:fldChar w:fldCharType="separate"/>
      </w:r>
      <w:r>
        <w:t>3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_Toc31858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1.3 </w:t>
      </w:r>
      <w:r>
        <w:rPr>
          <w:rFonts w:hint="eastAsia"/>
          <w:lang w:val="en-US" w:eastAsia="zh-CN"/>
        </w:rPr>
        <w:t>术语定义</w:t>
      </w:r>
      <w:r>
        <w:tab/>
      </w:r>
      <w:r>
        <w:fldChar w:fldCharType="begin"/>
      </w:r>
      <w:r>
        <w:instrText xml:space="preserve"> PAGEREF _Toc31858 \h </w:instrText>
      </w:r>
      <w:r>
        <w:fldChar w:fldCharType="separate"/>
      </w:r>
      <w:r>
        <w:t>3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6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_Toc6126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2、 </w:t>
      </w:r>
      <w:r>
        <w:rPr>
          <w:rFonts w:hint="eastAsia"/>
          <w:lang w:val="en-US" w:eastAsia="zh-CN"/>
        </w:rPr>
        <w:t>系统架构</w:t>
      </w:r>
      <w:r>
        <w:tab/>
      </w:r>
      <w:r>
        <w:fldChar w:fldCharType="begin"/>
      </w:r>
      <w:r>
        <w:instrText xml:space="preserve"> PAGEREF _Toc6126 \h </w:instrText>
      </w:r>
      <w:r>
        <w:fldChar w:fldCharType="separate"/>
      </w:r>
      <w:r>
        <w:t>3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_Toc24163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2.1 </w:t>
      </w:r>
      <w:r>
        <w:rPr>
          <w:rFonts w:hint="eastAsia"/>
          <w:lang w:val="en-US" w:eastAsia="zh-CN"/>
        </w:rPr>
        <w:t>总体架构</w:t>
      </w:r>
      <w:r>
        <w:tab/>
      </w:r>
      <w:r>
        <w:fldChar w:fldCharType="begin"/>
      </w:r>
      <w:r>
        <w:instrText xml:space="preserve"> PAGEREF _Toc24163 \h </w:instrText>
      </w:r>
      <w:r>
        <w:fldChar w:fldCharType="separate"/>
      </w:r>
      <w:r>
        <w:t>3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_Toc11962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2.2 </w:t>
      </w:r>
      <w:r>
        <w:rPr>
          <w:rFonts w:hint="eastAsia"/>
          <w:lang w:val="en-US" w:eastAsia="zh-CN"/>
        </w:rPr>
        <w:t>技术栈</w:t>
      </w:r>
      <w:r>
        <w:tab/>
      </w:r>
      <w:r>
        <w:fldChar w:fldCharType="begin"/>
      </w:r>
      <w:r>
        <w:instrText xml:space="preserve"> PAGEREF _Toc11962 \h </w:instrText>
      </w:r>
      <w:r>
        <w:fldChar w:fldCharType="separate"/>
      </w:r>
      <w:r>
        <w:t>3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6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_Toc18244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3、 </w:t>
      </w:r>
      <w:r>
        <w:rPr>
          <w:rFonts w:hint="eastAsia"/>
          <w:lang w:val="en-US" w:eastAsia="zh-CN"/>
        </w:rPr>
        <w:t>功能模块设计</w:t>
      </w:r>
      <w:r>
        <w:tab/>
      </w:r>
      <w:r>
        <w:fldChar w:fldCharType="begin"/>
      </w:r>
      <w:r>
        <w:instrText xml:space="preserve"> PAGEREF _Toc18244 \h </w:instrText>
      </w:r>
      <w:r>
        <w:fldChar w:fldCharType="separate"/>
      </w:r>
      <w:r>
        <w:t>4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_Toc17127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3.1 </w:t>
      </w:r>
      <w:r>
        <w:rPr>
          <w:rFonts w:hint="eastAsia"/>
          <w:lang w:val="en-US" w:eastAsia="zh-CN"/>
        </w:rPr>
        <w:t>登录</w:t>
      </w:r>
      <w:r>
        <w:tab/>
      </w:r>
      <w:r>
        <w:fldChar w:fldCharType="begin"/>
      </w:r>
      <w:r>
        <w:instrText xml:space="preserve"> PAGEREF _Toc17127 \h </w:instrText>
      </w:r>
      <w:r>
        <w:fldChar w:fldCharType="separate"/>
      </w:r>
      <w:r>
        <w:t>4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_Toc6763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3.2 </w:t>
      </w:r>
      <w:r>
        <w:rPr>
          <w:rFonts w:hint="eastAsia"/>
          <w:lang w:val="en-US" w:eastAsia="zh-CN"/>
        </w:rPr>
        <w:t>首页</w:t>
      </w:r>
      <w:r>
        <w:tab/>
      </w:r>
      <w:r>
        <w:fldChar w:fldCharType="begin"/>
      </w:r>
      <w:r>
        <w:instrText xml:space="preserve"> PAGEREF _Toc6763 \h </w:instrText>
      </w:r>
      <w:r>
        <w:fldChar w:fldCharType="separate"/>
      </w:r>
      <w:r>
        <w:t>4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_Toc9734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3.3 </w:t>
      </w:r>
      <w:r>
        <w:rPr>
          <w:rFonts w:hint="eastAsia"/>
          <w:lang w:val="en-US" w:eastAsia="zh-CN"/>
        </w:rPr>
        <w:t>配置管理</w:t>
      </w:r>
      <w:r>
        <w:tab/>
      </w:r>
      <w:r>
        <w:fldChar w:fldCharType="begin"/>
      </w:r>
      <w:r>
        <w:instrText xml:space="preserve"> PAGEREF _Toc9734 \h </w:instrText>
      </w:r>
      <w:r>
        <w:fldChar w:fldCharType="separate"/>
      </w:r>
      <w:r>
        <w:t>5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_Toc14448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3.3.1 </w:t>
      </w:r>
      <w:r>
        <w:rPr>
          <w:rFonts w:hint="eastAsia"/>
          <w:lang w:val="en-US" w:eastAsia="zh-CN"/>
        </w:rPr>
        <w:t>配置管理页</w:t>
      </w:r>
      <w:r>
        <w:tab/>
      </w:r>
      <w:r>
        <w:fldChar w:fldCharType="begin"/>
      </w:r>
      <w:r>
        <w:instrText xml:space="preserve"> PAGEREF _Toc14448 \h </w:instrText>
      </w:r>
      <w:r>
        <w:fldChar w:fldCharType="separate"/>
      </w:r>
      <w:r>
        <w:t>5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_Toc24178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3.3.2 </w:t>
      </w:r>
      <w:r>
        <w:rPr>
          <w:rFonts w:hint="eastAsia"/>
          <w:lang w:val="en-US" w:eastAsia="zh-CN"/>
        </w:rPr>
        <w:t>配置查看编辑页</w:t>
      </w:r>
      <w:r>
        <w:tab/>
      </w:r>
      <w:r>
        <w:fldChar w:fldCharType="begin"/>
      </w:r>
      <w:r>
        <w:instrText xml:space="preserve"> PAGEREF _Toc24178 \h </w:instrText>
      </w:r>
      <w:r>
        <w:fldChar w:fldCharType="separate"/>
      </w:r>
      <w:r>
        <w:t>6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_Toc7644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3.3.3 </w:t>
      </w:r>
      <w:r>
        <w:rPr>
          <w:rFonts w:hint="eastAsia"/>
          <w:lang w:val="en-US" w:eastAsia="zh-CN"/>
        </w:rPr>
        <w:t>配置推送页</w:t>
      </w:r>
      <w:r>
        <w:tab/>
      </w:r>
      <w:r>
        <w:fldChar w:fldCharType="begin"/>
      </w:r>
      <w:r>
        <w:instrText xml:space="preserve"> PAGEREF _Toc7644 \h </w:instrText>
      </w:r>
      <w:r>
        <w:fldChar w:fldCharType="separate"/>
      </w:r>
      <w:r>
        <w:t>7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_Toc12226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3.3.4 </w:t>
      </w:r>
      <w:r>
        <w:rPr>
          <w:rFonts w:hint="eastAsia"/>
          <w:lang w:val="en-US" w:eastAsia="zh-CN"/>
        </w:rPr>
        <w:t>结果校验页</w:t>
      </w:r>
      <w:r>
        <w:tab/>
      </w:r>
      <w:r>
        <w:fldChar w:fldCharType="begin"/>
      </w:r>
      <w:r>
        <w:instrText xml:space="preserve"> PAGEREF _Toc12226 \h </w:instrText>
      </w:r>
      <w:r>
        <w:fldChar w:fldCharType="separate"/>
      </w:r>
      <w:r>
        <w:t>8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_Toc7247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3.4 </w:t>
      </w:r>
      <w:r>
        <w:rPr>
          <w:rFonts w:hint="eastAsia"/>
          <w:lang w:val="en-US" w:eastAsia="zh-CN"/>
        </w:rPr>
        <w:t>主机管理</w:t>
      </w:r>
      <w:r>
        <w:tab/>
      </w:r>
      <w:r>
        <w:fldChar w:fldCharType="begin"/>
      </w:r>
      <w:r>
        <w:instrText xml:space="preserve"> PAGEREF _Toc7247 \h </w:instrText>
      </w:r>
      <w:r>
        <w:fldChar w:fldCharType="separate"/>
      </w:r>
      <w:r>
        <w:t>9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_Toc30677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3.4.1 </w:t>
      </w:r>
      <w:r>
        <w:rPr>
          <w:rFonts w:hint="eastAsia"/>
          <w:lang w:val="en-US" w:eastAsia="zh-CN"/>
        </w:rPr>
        <w:t>主机管理页</w:t>
      </w:r>
      <w:r>
        <w:tab/>
      </w:r>
      <w:r>
        <w:fldChar w:fldCharType="begin"/>
      </w:r>
      <w:r>
        <w:instrText xml:space="preserve"> PAGEREF _Toc30677 \h </w:instrText>
      </w:r>
      <w:r>
        <w:fldChar w:fldCharType="separate"/>
      </w:r>
      <w:r>
        <w:t>9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_Toc10735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3.4.2 </w:t>
      </w:r>
      <w:r>
        <w:rPr>
          <w:rFonts w:hint="eastAsia"/>
          <w:lang w:val="en-US" w:eastAsia="zh-CN"/>
        </w:rPr>
        <w:t>新增/编辑主机页</w:t>
      </w:r>
      <w:r>
        <w:tab/>
      </w:r>
      <w:r>
        <w:fldChar w:fldCharType="begin"/>
      </w:r>
      <w:r>
        <w:instrText xml:space="preserve"> PAGEREF _Toc10735 \h </w:instrText>
      </w:r>
      <w:r>
        <w:fldChar w:fldCharType="separate"/>
      </w:r>
      <w:r>
        <w:t>10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_Toc3343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3.5 </w:t>
      </w:r>
      <w:r>
        <w:rPr>
          <w:rFonts w:hint="eastAsia"/>
          <w:lang w:val="en-US" w:eastAsia="zh-CN"/>
        </w:rPr>
        <w:t>集群管理</w:t>
      </w:r>
      <w:r>
        <w:tab/>
      </w:r>
      <w:r>
        <w:fldChar w:fldCharType="begin"/>
      </w:r>
      <w:r>
        <w:instrText xml:space="preserve"> PAGEREF _Toc3343 \h </w:instrText>
      </w:r>
      <w:r>
        <w:fldChar w:fldCharType="separate"/>
      </w:r>
      <w:r>
        <w:t>11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_Toc24852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3.5.1 </w:t>
      </w:r>
      <w:r>
        <w:rPr>
          <w:rFonts w:hint="eastAsia"/>
          <w:lang w:val="en-US" w:eastAsia="zh-CN"/>
        </w:rPr>
        <w:t>集群管理页</w:t>
      </w:r>
      <w:r>
        <w:tab/>
      </w:r>
      <w:r>
        <w:fldChar w:fldCharType="begin"/>
      </w:r>
      <w:r>
        <w:instrText xml:space="preserve"> PAGEREF _Toc24852 \h </w:instrText>
      </w:r>
      <w:r>
        <w:fldChar w:fldCharType="separate"/>
      </w:r>
      <w:r>
        <w:t>11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_Toc28617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3.5.2 </w:t>
      </w:r>
      <w:r>
        <w:rPr>
          <w:rFonts w:hint="eastAsia"/>
          <w:lang w:val="en-US" w:eastAsia="zh-CN"/>
        </w:rPr>
        <w:t>新增/编辑集群页</w:t>
      </w:r>
      <w:r>
        <w:tab/>
      </w:r>
      <w:r>
        <w:fldChar w:fldCharType="begin"/>
      </w:r>
      <w:r>
        <w:instrText xml:space="preserve"> PAGEREF _Toc28617 \h </w:instrText>
      </w:r>
      <w:r>
        <w:fldChar w:fldCharType="separate"/>
      </w:r>
      <w:r>
        <w:t>12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_Toc23181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3.6 </w:t>
      </w:r>
      <w:r>
        <w:rPr>
          <w:rFonts w:hint="eastAsia"/>
          <w:lang w:val="en-US" w:eastAsia="zh-CN"/>
        </w:rPr>
        <w:t>用户管理模块</w:t>
      </w:r>
      <w:r>
        <w:tab/>
      </w:r>
      <w:r>
        <w:fldChar w:fldCharType="begin"/>
      </w:r>
      <w:r>
        <w:instrText xml:space="preserve"> PAGEREF _Toc23181 \h </w:instrText>
      </w:r>
      <w:r>
        <w:fldChar w:fldCharType="separate"/>
      </w:r>
      <w:r>
        <w:t>13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_Toc28678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3.7 </w:t>
      </w:r>
      <w:r>
        <w:rPr>
          <w:rFonts w:hint="eastAsia"/>
          <w:lang w:val="en-US" w:eastAsia="zh-CN"/>
        </w:rPr>
        <w:t>日志审计</w:t>
      </w:r>
      <w:r>
        <w:tab/>
      </w:r>
      <w:r>
        <w:fldChar w:fldCharType="begin"/>
      </w:r>
      <w:r>
        <w:instrText xml:space="preserve"> PAGEREF _Toc28678 \h </w:instrText>
      </w:r>
      <w:r>
        <w:fldChar w:fldCharType="separate"/>
      </w:r>
      <w:r>
        <w:t>15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6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_Toc7935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4、 </w:t>
      </w:r>
      <w:r>
        <w:rPr>
          <w:rFonts w:hint="eastAsia"/>
          <w:lang w:val="en-US" w:eastAsia="zh-CN"/>
        </w:rPr>
        <w:t>接口设计</w:t>
      </w:r>
      <w:r>
        <w:tab/>
      </w:r>
      <w:r>
        <w:fldChar w:fldCharType="begin"/>
      </w:r>
      <w:r>
        <w:instrText xml:space="preserve"> PAGEREF _Toc7935 \h </w:instrText>
      </w:r>
      <w:r>
        <w:fldChar w:fldCharType="separate"/>
      </w:r>
      <w:r>
        <w:t>16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6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_Toc12764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5、 </w:t>
      </w:r>
      <w:r>
        <w:rPr>
          <w:rFonts w:hint="eastAsia"/>
          <w:lang w:val="en-US" w:eastAsia="zh-CN"/>
        </w:rPr>
        <w:t>数据库设计</w:t>
      </w:r>
      <w:r>
        <w:tab/>
      </w:r>
      <w:r>
        <w:fldChar w:fldCharType="begin"/>
      </w:r>
      <w:r>
        <w:instrText xml:space="preserve"> PAGEREF _Toc12764 \h </w:instrText>
      </w:r>
      <w:r>
        <w:fldChar w:fldCharType="separate"/>
      </w:r>
      <w:r>
        <w:t>16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_Toc4125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5.1 </w:t>
      </w:r>
      <w:r>
        <w:rPr>
          <w:rFonts w:hint="eastAsia"/>
          <w:lang w:val="en-US" w:eastAsia="zh-CN"/>
        </w:rPr>
        <w:t>主要实体关系图</w:t>
      </w:r>
      <w:r>
        <w:tab/>
      </w:r>
      <w:r>
        <w:fldChar w:fldCharType="begin"/>
      </w:r>
      <w:r>
        <w:instrText xml:space="preserve"> PAGEREF _Toc4125 \h </w:instrText>
      </w:r>
      <w:r>
        <w:fldChar w:fldCharType="separate"/>
      </w:r>
      <w:r>
        <w:t>16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_Toc3648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5.2 </w:t>
      </w:r>
      <w:r>
        <w:rPr>
          <w:rFonts w:hint="eastAsia"/>
          <w:lang w:val="en-US" w:eastAsia="zh-CN"/>
        </w:rPr>
        <w:t>核心表结构</w:t>
      </w:r>
      <w:r>
        <w:tab/>
      </w:r>
      <w:r>
        <w:fldChar w:fldCharType="begin"/>
      </w:r>
      <w:r>
        <w:instrText xml:space="preserve"> PAGEREF _Toc3648 \h </w:instrText>
      </w:r>
      <w:r>
        <w:fldChar w:fldCharType="separate"/>
      </w:r>
      <w:r>
        <w:t>17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6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_Toc28883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6、 </w:t>
      </w:r>
      <w:r>
        <w:rPr>
          <w:rFonts w:hint="eastAsia"/>
          <w:lang w:val="en-US" w:eastAsia="zh-CN"/>
        </w:rPr>
        <w:t>安全设计</w:t>
      </w:r>
      <w:r>
        <w:tab/>
      </w:r>
      <w:r>
        <w:fldChar w:fldCharType="begin"/>
      </w:r>
      <w:r>
        <w:instrText xml:space="preserve"> PAGEREF _Toc28883 \h </w:instrText>
      </w:r>
      <w:r>
        <w:fldChar w:fldCharType="separate"/>
      </w:r>
      <w:r>
        <w:t>19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_Toc31508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6.1 </w:t>
      </w:r>
      <w:r>
        <w:rPr>
          <w:rFonts w:hint="eastAsia"/>
          <w:lang w:val="en-US" w:eastAsia="zh-CN"/>
        </w:rPr>
        <w:t>认证机制</w:t>
      </w:r>
      <w:r>
        <w:tab/>
      </w:r>
      <w:r>
        <w:fldChar w:fldCharType="begin"/>
      </w:r>
      <w:r>
        <w:instrText xml:space="preserve"> PAGEREF _Toc31508 \h </w:instrText>
      </w:r>
      <w:r>
        <w:fldChar w:fldCharType="separate"/>
      </w:r>
      <w:r>
        <w:t>19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_Toc11162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6.2 </w:t>
      </w:r>
      <w:r>
        <w:rPr>
          <w:rFonts w:hint="eastAsia"/>
          <w:lang w:val="en-US" w:eastAsia="zh-CN"/>
        </w:rPr>
        <w:t>数据安全</w:t>
      </w:r>
      <w:r>
        <w:tab/>
      </w:r>
      <w:r>
        <w:fldChar w:fldCharType="begin"/>
      </w:r>
      <w:r>
        <w:instrText xml:space="preserve"> PAGEREF _Toc11162 \h </w:instrText>
      </w:r>
      <w:r>
        <w:fldChar w:fldCharType="separate"/>
      </w:r>
      <w:r>
        <w:t>19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6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_Toc15516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7、 </w:t>
      </w:r>
      <w:r>
        <w:rPr>
          <w:rFonts w:hint="eastAsia"/>
          <w:lang w:val="en-US" w:eastAsia="zh-CN"/>
        </w:rPr>
        <w:t>性能与扩展性</w:t>
      </w:r>
      <w:r>
        <w:tab/>
      </w:r>
      <w:r>
        <w:fldChar w:fldCharType="begin"/>
      </w:r>
      <w:r>
        <w:instrText xml:space="preserve"> PAGEREF _Toc15516 \h </w:instrText>
      </w:r>
      <w:r>
        <w:fldChar w:fldCharType="separate"/>
      </w:r>
      <w:r>
        <w:t>19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_Toc12425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7.1 </w:t>
      </w:r>
      <w:r>
        <w:rPr>
          <w:rFonts w:hint="eastAsia"/>
          <w:lang w:val="en-US" w:eastAsia="zh-CN"/>
        </w:rPr>
        <w:t>负载均衡</w:t>
      </w:r>
      <w:r>
        <w:tab/>
      </w:r>
      <w:r>
        <w:fldChar w:fldCharType="begin"/>
      </w:r>
      <w:r>
        <w:instrText xml:space="preserve"> PAGEREF _Toc12425 \h </w:instrText>
      </w:r>
      <w:r>
        <w:fldChar w:fldCharType="separate"/>
      </w:r>
      <w:r>
        <w:t>19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_Toc29653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7.2 </w:t>
      </w:r>
      <w:r>
        <w:rPr>
          <w:rFonts w:hint="eastAsia"/>
          <w:lang w:val="en-US" w:eastAsia="zh-CN"/>
        </w:rPr>
        <w:t>数据库优化</w:t>
      </w:r>
      <w:r>
        <w:tab/>
      </w:r>
      <w:r>
        <w:fldChar w:fldCharType="begin"/>
      </w:r>
      <w:r>
        <w:instrText xml:space="preserve"> PAGEREF _Toc29653 \h </w:instrText>
      </w:r>
      <w:r>
        <w:fldChar w:fldCharType="separate"/>
      </w:r>
      <w:r>
        <w:t>19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6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_Toc20712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8、 </w:t>
      </w:r>
      <w:r>
        <w:rPr>
          <w:rFonts w:hint="eastAsia"/>
          <w:lang w:val="en-US" w:eastAsia="zh-CN"/>
        </w:rPr>
        <w:t>部署架构</w:t>
      </w:r>
      <w:r>
        <w:tab/>
      </w:r>
      <w:r>
        <w:fldChar w:fldCharType="begin"/>
      </w:r>
      <w:r>
        <w:instrText xml:space="preserve"> PAGEREF _Toc20712 \h </w:instrText>
      </w:r>
      <w:r>
        <w:fldChar w:fldCharType="separate"/>
      </w:r>
      <w:r>
        <w:t>19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_Toc30780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8.1 </w:t>
      </w:r>
      <w:r>
        <w:rPr>
          <w:rFonts w:hint="eastAsia"/>
          <w:lang w:val="en-US" w:eastAsia="zh-CN"/>
        </w:rPr>
        <w:t>部署方案</w:t>
      </w:r>
      <w:r>
        <w:tab/>
      </w:r>
      <w:r>
        <w:fldChar w:fldCharType="begin"/>
      </w:r>
      <w:r>
        <w:instrText xml:space="preserve"> PAGEREF _Toc30780 \h </w:instrText>
      </w:r>
      <w:r>
        <w:fldChar w:fldCharType="separate"/>
      </w:r>
      <w:r>
        <w:t>19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_Toc27718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8.2 </w:t>
      </w:r>
      <w:r>
        <w:rPr>
          <w:rFonts w:hint="eastAsia"/>
          <w:lang w:val="en-US" w:eastAsia="zh-CN"/>
        </w:rPr>
        <w:t>监控与告警</w:t>
      </w:r>
      <w:r>
        <w:tab/>
      </w:r>
      <w:r>
        <w:fldChar w:fldCharType="begin"/>
      </w:r>
      <w:r>
        <w:instrText xml:space="preserve"> PAGEREF _Toc27718 \h </w:instrText>
      </w:r>
      <w:r>
        <w:fldChar w:fldCharType="separate"/>
      </w:r>
      <w:r>
        <w:t>19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26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_Toc8452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kern w:val="0"/>
          <w:position w:val="0"/>
          <w:vertAlign w:val="baseline"/>
          <w:lang w:val="en-US" w:eastAsia="zh-CN"/>
          <w14:shadow w14:blurRad="0" w14:dist="0" w14:dir="0" w14:sx="0" w14:sy="0" w14:kx="0" w14:ky="0" w14:algn="none">
            <w14:srgbClr w14:val="000000"/>
          </w14:shadow>
        </w:rPr>
        <w:t xml:space="preserve">9、 </w:t>
      </w:r>
      <w:r>
        <w:rPr>
          <w:rFonts w:hint="eastAsia"/>
          <w:lang w:val="en-US" w:eastAsia="zh-CN"/>
        </w:rPr>
        <w:t>附录</w:t>
      </w:r>
      <w:r>
        <w:tab/>
      </w:r>
      <w:r>
        <w:fldChar w:fldCharType="begin"/>
      </w:r>
      <w:r>
        <w:instrText xml:space="preserve"> PAGEREF _Toc8452 \h </w:instrText>
      </w:r>
      <w:r>
        <w:fldChar w:fldCharType="separate"/>
      </w:r>
      <w:r>
        <w:t>19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30"/>
        <w:tabs>
          <w:tab w:val="right" w:leader="dot" w:pos="9582"/>
        </w:tabs>
      </w:pPr>
      <w:r>
        <w:rPr>
          <w:rFonts w:asciiTheme="minorHAnsi" w:hAnsiTheme="minorHAnsi" w:cstheme="minorHAnsi"/>
          <w:bCs/>
          <w:caps/>
        </w:rPr>
        <w:fldChar w:fldCharType="begin"/>
      </w:r>
      <w:r>
        <w:rPr>
          <w:rFonts w:asciiTheme="minorHAnsi" w:hAnsiTheme="minorHAnsi" w:cstheme="minorHAnsi"/>
          <w:bCs/>
          <w:caps/>
        </w:rPr>
        <w:instrText xml:space="preserve"> HYPERLINK \l _Toc9064 </w:instrText>
      </w:r>
      <w:r>
        <w:rPr>
          <w:rFonts w:asciiTheme="minorHAnsi" w:hAnsiTheme="minorHAnsi" w:cstheme="minorHAnsi"/>
          <w:bCs/>
          <w:caps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9.1 </w:t>
      </w:r>
      <w:r>
        <w:rPr>
          <w:rFonts w:hint="eastAsia"/>
          <w:lang w:val="en-US" w:eastAsia="zh-CN"/>
        </w:rPr>
        <w:t>参考资料</w:t>
      </w:r>
      <w:r>
        <w:tab/>
      </w:r>
      <w:r>
        <w:fldChar w:fldCharType="begin"/>
      </w:r>
      <w:r>
        <w:instrText xml:space="preserve"> PAGEREF _Toc9064 \h </w:instrText>
      </w:r>
      <w:r>
        <w:fldChar w:fldCharType="separate"/>
      </w:r>
      <w:r>
        <w:t>19</w:t>
      </w:r>
      <w:r>
        <w:fldChar w:fldCharType="end"/>
      </w:r>
      <w:r>
        <w:rPr>
          <w:rFonts w:asciiTheme="minorHAnsi" w:hAnsiTheme="minorHAnsi" w:cstheme="minorHAnsi"/>
          <w:bCs/>
          <w:caps/>
        </w:rPr>
        <w:fldChar w:fldCharType="end"/>
      </w:r>
    </w:p>
    <w:p>
      <w:pPr>
        <w:pStyle w:val="64"/>
        <w:ind w:left="240"/>
        <w:sectPr>
          <w:headerReference r:id="rId7" w:type="default"/>
          <w:footerReference r:id="rId8" w:type="default"/>
          <w:pgSz w:w="11907" w:h="16840"/>
          <w:pgMar w:top="1418" w:right="907" w:bottom="1418" w:left="1418" w:header="907" w:footer="227" w:gutter="0"/>
          <w:pgNumType w:fmt="lowerRoman" w:start="1"/>
          <w:cols w:space="720" w:num="1"/>
          <w:docGrid w:linePitch="326" w:charSpace="0"/>
        </w:sectPr>
      </w:pPr>
      <w:r>
        <w:rPr>
          <w:rFonts w:asciiTheme="minorHAnsi" w:hAnsiTheme="minorHAnsi" w:cstheme="minorHAnsi"/>
          <w:bCs/>
          <w:caps/>
        </w:rPr>
        <w:fldChar w:fldCharType="end"/>
      </w:r>
      <w:r>
        <w:rPr>
          <w:rFonts w:hint="eastAsia"/>
        </w:rPr>
        <w:t xml:space="preserve">            </w:t>
      </w:r>
    </w:p>
    <w:bookmarkEnd w:id="1"/>
    <w:bookmarkEnd w:id="2"/>
    <w:p>
      <w:pPr>
        <w:ind w:firstLine="397"/>
      </w:pPr>
      <w:bookmarkStart w:id="3" w:name="_Toc448418256"/>
      <w:bookmarkStart w:id="4" w:name="_Toc309819601"/>
      <w:bookmarkStart w:id="5" w:name="_Toc312962652"/>
    </w:p>
    <w:bookmarkEnd w:id="3"/>
    <w:p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6" w:name="_Toc30605"/>
      <w:r>
        <w:rPr>
          <w:rFonts w:hint="eastAsia"/>
          <w:lang w:val="en-US" w:eastAsia="zh-CN"/>
        </w:rPr>
        <w:t>文档概述</w:t>
      </w:r>
      <w:bookmarkEnd w:id="6"/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7" w:name="_Toc30624"/>
      <w:r>
        <w:rPr>
          <w:rFonts w:hint="eastAsia"/>
          <w:lang w:val="en-US" w:eastAsia="zh-CN"/>
        </w:rPr>
        <w:t>目的</w:t>
      </w:r>
      <w:bookmarkEnd w:id="7"/>
    </w:p>
    <w:p>
      <w:pPr>
        <w:rPr>
          <w:rFonts w:hint="eastAsia"/>
        </w:rPr>
      </w:pPr>
      <w:r>
        <w:rPr>
          <w:rFonts w:hint="eastAsia"/>
        </w:rPr>
        <w:t>本文档旨在定义 Nginx 集群配置管理系统的设计架构、功能模块、数据结构和系统接口，为后续开发提供明确的开发指南。</w:t>
      </w:r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8" w:name="_Toc19575"/>
      <w:r>
        <w:rPr>
          <w:rFonts w:hint="eastAsia"/>
          <w:lang w:val="en-US" w:eastAsia="zh-CN"/>
        </w:rPr>
        <w:t>适用范围</w:t>
      </w:r>
      <w:bookmarkEnd w:id="8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适用于系统运维开发人员、运维人员。</w:t>
      </w:r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9" w:name="_Toc31858"/>
      <w:r>
        <w:rPr>
          <w:rFonts w:hint="eastAsia"/>
          <w:lang w:val="en-US" w:eastAsia="zh-CN"/>
        </w:rPr>
        <w:t>术语定义</w:t>
      </w:r>
      <w:bookmarkEnd w:id="9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无。</w:t>
      </w:r>
    </w:p>
    <w:p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0" w:name="_Toc6126"/>
      <w:r>
        <w:rPr>
          <w:rFonts w:hint="eastAsia"/>
          <w:lang w:val="en-US" w:eastAsia="zh-CN"/>
        </w:rPr>
        <w:t>系统架构</w:t>
      </w:r>
      <w:bookmarkEnd w:id="10"/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1" w:name="_Toc24163"/>
      <w:r>
        <w:rPr>
          <w:rFonts w:hint="eastAsia"/>
          <w:lang w:val="en-US" w:eastAsia="zh-CN"/>
        </w:rPr>
        <w:t>总体架构</w:t>
      </w:r>
      <w:bookmarkEnd w:id="11"/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0920" cy="3242945"/>
            <wp:effectExtent l="0" t="0" r="5080" b="14605"/>
            <wp:docPr id="36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3242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2" w:name="_Toc11962"/>
      <w:r>
        <w:rPr>
          <w:rFonts w:hint="eastAsia"/>
          <w:lang w:val="en-US" w:eastAsia="zh-CN"/>
        </w:rPr>
        <w:t>技术栈</w:t>
      </w:r>
      <w:bookmarkEnd w:id="12"/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◎ 前端：</w:t>
      </w:r>
      <w:r>
        <w:rPr>
          <w:rFonts w:hint="eastAsia" w:ascii="宋体" w:hAnsi="宋体" w:cs="宋体"/>
          <w:lang w:val="en-US" w:eastAsia="zh-CN"/>
        </w:rPr>
        <w:t>html+css+javascript</w:t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◎ 后端：</w:t>
      </w:r>
      <w:r>
        <w:rPr>
          <w:rFonts w:hint="eastAsia" w:ascii="宋体" w:hAnsi="宋体" w:cs="宋体"/>
          <w:lang w:val="en-US" w:eastAsia="zh-CN"/>
        </w:rPr>
        <w:t>flask</w:t>
      </w:r>
    </w:p>
    <w:p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◎ </w:t>
      </w:r>
      <w:r>
        <w:rPr>
          <w:rFonts w:hint="eastAsia"/>
          <w:lang w:val="en-US" w:eastAsia="zh-CN"/>
        </w:rPr>
        <w:t>数据库：MySQL</w:t>
      </w:r>
    </w:p>
    <w:p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◎ </w:t>
      </w:r>
      <w:r>
        <w:rPr>
          <w:rFonts w:hint="eastAsia"/>
          <w:lang w:val="en-US" w:eastAsia="zh-CN"/>
        </w:rPr>
        <w:t>部署：源码部署</w:t>
      </w:r>
    </w:p>
    <w:p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3" w:name="_Toc18244"/>
      <w:r>
        <w:rPr>
          <w:rFonts w:hint="eastAsia"/>
          <w:lang w:val="en-US" w:eastAsia="zh-CN"/>
        </w:rPr>
        <w:t>功能模块设计</w:t>
      </w:r>
      <w:bookmarkEnd w:id="13"/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4" w:name="_Toc17127"/>
      <w:r>
        <w:rPr>
          <w:rFonts w:hint="eastAsia"/>
          <w:lang w:val="en-US" w:eastAsia="zh-CN"/>
        </w:rPr>
        <w:t>登录</w:t>
      </w:r>
      <w:bookmarkEnd w:id="1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用户在登录页输入账号密码进行认证登录。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39790" cy="4140200"/>
            <wp:effectExtent l="0" t="0" r="3810" b="1270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 l="-880" t="-1061" r="880" b="10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5" w:name="_Toc6763"/>
      <w:r>
        <w:rPr>
          <w:rFonts w:hint="eastAsia"/>
          <w:lang w:val="en-US" w:eastAsia="zh-CN"/>
        </w:rPr>
        <w:t>首页</w:t>
      </w:r>
      <w:bookmarkEnd w:id="15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登录成功后，进入首页，展示欢迎信息。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39790" cy="4140200"/>
            <wp:effectExtent l="0" t="0" r="3810" b="1270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rcRect l="306" t="136" r="-306" b="-1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6" w:name="_Toc9734"/>
      <w:r>
        <w:rPr>
          <w:rFonts w:hint="eastAsia"/>
          <w:lang w:val="en-US" w:eastAsia="zh-CN"/>
        </w:rPr>
        <w:t>配置管理</w:t>
      </w:r>
      <w:bookmarkEnd w:id="16"/>
    </w:p>
    <w:p>
      <w:pPr>
        <w:pStyle w:val="4"/>
        <w:numPr>
          <w:ilvl w:val="2"/>
          <w:numId w:val="1"/>
        </w:numPr>
        <w:tabs>
          <w:tab w:val="clear" w:pos="420"/>
        </w:tabs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7" w:name="_Toc14448"/>
      <w:r>
        <w:rPr>
          <w:rFonts w:hint="eastAsia"/>
          <w:lang w:val="en-US" w:eastAsia="zh-CN"/>
        </w:rPr>
        <w:t>配置管理页</w:t>
      </w:r>
      <w:bookmarkEnd w:id="17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配置文件以文件的方式存储在本地，不同集群按目录区分。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配置路径信息存储在MySQL库nginx_config 表中。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增加筛选功能，支持模糊搜索。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“查询”按钮，根据搜索条件，在数据库中查询结果。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“新增”按钮，跳转到“新增”页面上传配置文件。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“备份”按钮，跳转到新标签页，展示已备份的配置文件。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点击“配置文件名”跳转到新标签页，读取配置文件，并展示内容。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点击“推送配置”跳转到新标签页，进入“配置推送”页面。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“删除”按钮，弹窗删除对应的本地配置，循环删除远程配置，操作前备份。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76950" cy="4469765"/>
            <wp:effectExtent l="0" t="0" r="0" b="6985"/>
            <wp:docPr id="21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469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tabs>
          <w:tab w:val="clear" w:pos="420"/>
        </w:tabs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8" w:name="_Toc24178"/>
      <w:r>
        <w:rPr>
          <w:rFonts w:hint="eastAsia"/>
          <w:lang w:val="en-US" w:eastAsia="zh-CN"/>
        </w:rPr>
        <w:t>配置查看编辑页</w:t>
      </w:r>
      <w:bookmarkEnd w:id="18"/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进入查看页面，展示对应的文件内容，右上角展示“编辑”按钮。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点击右上角“编辑”按钮，可进行编辑，右上角展示“保存”与“取消”按钮。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点击“保存”后台先执行备份命令，再将最新内容写入文件中。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点击“取消”关闭编辑页面，进入查看页。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82030" cy="4253865"/>
            <wp:effectExtent l="0" t="0" r="13970" b="13335"/>
            <wp:docPr id="12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4253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tabs>
          <w:tab w:val="clear" w:pos="420"/>
        </w:tabs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9" w:name="_Toc7644"/>
      <w:r>
        <w:rPr>
          <w:rFonts w:hint="eastAsia"/>
          <w:lang w:val="en-US" w:eastAsia="zh-CN"/>
        </w:rPr>
        <w:t>配置推送页</w:t>
      </w:r>
      <w:bookmarkEnd w:id="19"/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点击“推送到主机”弹窗确认，推送新增/修改后的配置文件到对应服务器。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点击“推送全部配置”弹窗确认，推送配置文件目录，并与对应服务器上的配置目录校验，保持完全一致，通过rsync --delete实现。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点击“校验”在对应服务器上执行 nginx -t 命令，相关结果在新标签页展示。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点击“reload”在对应服务器上执行 nginx -s reload 命令，相关结果在新标签页展示。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&gt; 关键操作记录数据到表 oplog 中。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85840" cy="4256405"/>
            <wp:effectExtent l="0" t="0" r="10160" b="10795"/>
            <wp:docPr id="13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5840" cy="4256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tabs>
          <w:tab w:val="clear" w:pos="420"/>
        </w:tabs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0" w:name="_Toc12226"/>
      <w:r>
        <w:rPr>
          <w:rFonts w:hint="eastAsia"/>
          <w:lang w:val="en-US" w:eastAsia="zh-CN"/>
        </w:rPr>
        <w:t>结果校验页</w:t>
      </w:r>
      <w:bookmarkEnd w:id="20"/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&gt; 点击“校验”或“reload”打开新标签页，展示执行结果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&gt; 关键操作记录数据到表 oplog 中。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相关信息如下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9175" cy="4265930"/>
            <wp:effectExtent l="0" t="0" r="15875" b="1270"/>
            <wp:docPr id="9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4265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1" w:name="_Toc7247"/>
      <w:r>
        <w:rPr>
          <w:rFonts w:hint="eastAsia"/>
          <w:lang w:val="en-US" w:eastAsia="zh-CN"/>
        </w:rPr>
        <w:t>主机管理</w:t>
      </w:r>
      <w:bookmarkEnd w:id="21"/>
    </w:p>
    <w:p>
      <w:pPr>
        <w:pStyle w:val="4"/>
        <w:numPr>
          <w:ilvl w:val="2"/>
          <w:numId w:val="1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2" w:name="_Toc30677"/>
      <w:r>
        <w:rPr>
          <w:rFonts w:hint="eastAsia"/>
          <w:lang w:val="en-US" w:eastAsia="zh-CN"/>
        </w:rPr>
        <w:t>主机管理页</w:t>
      </w:r>
      <w:bookmarkEnd w:id="22"/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&gt; 主机管理页，展示集群与主机信息，页面布局如下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&gt; 主机信息存储在hosts 表中。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“查询”按钮，数据库中根据查询条件查询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“新增”按钮，跳转到“新增”页面新增主机，并配置集群信息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“删除”按钮，从数据库中删除对应的主机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点击对应主机名，读取数据库数据，可跳转到编辑页面，并填充数据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81395" cy="4253230"/>
            <wp:effectExtent l="0" t="0" r="14605" b="13970"/>
            <wp:docPr id="15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1395" cy="4253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3" w:name="_Toc10735"/>
      <w:r>
        <w:rPr>
          <w:rFonts w:hint="eastAsia"/>
          <w:lang w:val="en-US" w:eastAsia="zh-CN"/>
        </w:rPr>
        <w:t>新增/编辑主机页</w:t>
      </w:r>
      <w:bookmarkEnd w:id="2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新增/编辑主机页，页面布局如下。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“SSH端口”默认端口22。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“用户名”默认用户名root。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&gt; “密码”进行弱密码校验，校验不通过无法提交。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其它填写框为必填项。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点击“提交”按钮，将上如填写内容，插入数据库对应表中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- 成功：返回实例管理页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- 失败：弹窗展示失败信息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89650" cy="4258945"/>
            <wp:effectExtent l="0" t="0" r="6350" b="8255"/>
            <wp:docPr id="16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4258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4" w:name="_Toc3343"/>
      <w:r>
        <w:rPr>
          <w:rFonts w:hint="eastAsia"/>
          <w:lang w:val="en-US" w:eastAsia="zh-CN"/>
        </w:rPr>
        <w:t>集群管理</w:t>
      </w:r>
      <w:bookmarkEnd w:id="24"/>
    </w:p>
    <w:p>
      <w:pPr>
        <w:pStyle w:val="4"/>
        <w:numPr>
          <w:ilvl w:val="2"/>
          <w:numId w:val="15"/>
        </w:numPr>
        <w:tabs>
          <w:tab w:val="left" w:pos="420"/>
        </w:tabs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5" w:name="_Toc24852"/>
      <w:r>
        <w:rPr>
          <w:rFonts w:hint="eastAsia"/>
          <w:lang w:val="en-US" w:eastAsia="zh-CN"/>
        </w:rPr>
        <w:t>集群管理页</w:t>
      </w:r>
      <w:bookmarkEnd w:id="25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集群管理页，展示集群信息，页面布局如下。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集群信息存储在clusters 表中。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“查询”按钮，数据库中根据查询条件查询。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“新增”按钮，跳转到“新增”页面新增集群页。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“删除”按钮，从数据库中删除对应的集群，删除前需先处理集群下的主机。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点击对应集群名，读取数据库数据，可跳转到编辑页面，并填充数据。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85205" cy="4275455"/>
            <wp:effectExtent l="0" t="0" r="10795" b="10795"/>
            <wp:docPr id="17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5205" cy="4275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5"/>
        </w:numPr>
        <w:tabs>
          <w:tab w:val="left" w:pos="420"/>
        </w:tabs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26" w:name="_Toc28617"/>
      <w:r>
        <w:rPr>
          <w:rFonts w:hint="eastAsia"/>
          <w:lang w:val="en-US" w:eastAsia="zh-CN"/>
        </w:rPr>
        <w:t>新增/编辑集群页</w:t>
      </w:r>
      <w:bookmarkEnd w:id="26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新增/编辑集群页，页面布局如下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填写框为必填项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点击“提交”按钮，将上如填写内容，插入数据库对应表中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成功：返回实例管理页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失败：弹窗展示失败信息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85205" cy="4255770"/>
            <wp:effectExtent l="0" t="0" r="10795" b="11430"/>
            <wp:docPr id="18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5205" cy="4255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7" w:name="_Toc23181"/>
      <w:r>
        <w:rPr>
          <w:rFonts w:hint="eastAsia"/>
          <w:lang w:val="en-US" w:eastAsia="zh-CN"/>
        </w:rPr>
        <w:t>用户管理模块</w:t>
      </w:r>
      <w:bookmarkEnd w:id="27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用户管理页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用户管理页，展示用户信息</w:t>
      </w:r>
      <w:r>
        <w:rPr>
          <w:rFonts w:hint="eastAsia"/>
          <w:lang w:val="en-US" w:eastAsia="zh-CN"/>
        </w:rPr>
        <w:t>（对应用户表users）</w:t>
      </w:r>
      <w:r>
        <w:rPr>
          <w:rFonts w:hint="default"/>
          <w:lang w:val="en-US" w:eastAsia="zh-CN"/>
        </w:rPr>
        <w:t>，页面布局如下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“查询”按钮，数据库中根据查询条件查询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“新增”按钮，跳转到“新增”页面新增主机，并配置集群信息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“删除”按钮，从数据库中删除对应的用户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点击对应用户名，读取数据库数据，可跳转到编辑页面，并填充数据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89015" cy="4258945"/>
            <wp:effectExtent l="0" t="0" r="6985" b="8255"/>
            <wp:docPr id="19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4258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新增/编辑用户页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新增/编辑用户页，页面布局如下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填写框为必填项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区分普通用户与管理员用户，管理员用户可看到“用户管理”页，拥有用户管理权限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点击“提交”按钮，将上如填写内容，插入数据库对应表中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- 成功：返回实例管理页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- 失败：弹窗展示失败信息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77585" cy="4250055"/>
            <wp:effectExtent l="0" t="0" r="18415" b="17145"/>
            <wp:docPr id="20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4250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8" w:name="_Toc28678"/>
      <w:r>
        <w:rPr>
          <w:rFonts w:hint="eastAsia"/>
          <w:lang w:val="en-US" w:eastAsia="zh-CN"/>
        </w:rPr>
        <w:t>日志审计</w:t>
      </w:r>
      <w:bookmarkEnd w:id="28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关键操作日志存储在数据库表oplog中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提供筛选项，查询数据库日志，页面效果如下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38545" cy="4252595"/>
            <wp:effectExtent l="0" t="0" r="0" b="14605"/>
            <wp:docPr id="22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4252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9" w:name="_Toc7935"/>
      <w:r>
        <w:rPr>
          <w:rFonts w:hint="eastAsia"/>
          <w:lang w:val="en-US" w:eastAsia="zh-CN"/>
        </w:rPr>
        <w:t>接口设计</w:t>
      </w:r>
      <w:bookmarkEnd w:id="29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本系统暂不对外开放接口。系统内部接口需校验登录状态，并session 超时范围内方可调用。</w:t>
      </w:r>
    </w:p>
    <w:p>
      <w:pPr>
        <w:pStyle w:val="2"/>
        <w:numPr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0" w:name="_Toc12764"/>
      <w:r>
        <w:rPr>
          <w:rFonts w:hint="eastAsia"/>
          <w:lang w:val="en-US" w:eastAsia="zh-CN"/>
        </w:rPr>
        <w:t>数据库设计</w:t>
      </w:r>
      <w:bookmarkEnd w:id="30"/>
    </w:p>
    <w:p>
      <w:pPr>
        <w:pStyle w:val="3"/>
        <w:numPr>
          <w:ilvl w:val="1"/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1" w:name="_Toc4125"/>
      <w:r>
        <w:rPr>
          <w:rFonts w:hint="eastAsia"/>
          <w:lang w:val="en-US" w:eastAsia="zh-CN"/>
        </w:rPr>
        <w:t>主要实体关系图</w:t>
      </w:r>
      <w:bookmarkEnd w:id="31"/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17540" cy="2798445"/>
            <wp:effectExtent l="0" t="0" r="16510" b="1905"/>
            <wp:docPr id="34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2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2798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说明：</w:t>
      </w:r>
    </w:p>
    <w:p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◎</w:t>
      </w:r>
      <w:r>
        <w:rPr>
          <w:rFonts w:hint="eastAsia"/>
          <w:lang w:val="en-US" w:eastAsia="zh-CN"/>
        </w:rPr>
        <w:t xml:space="preserve"> PK：主键(Primary Key)。</w:t>
      </w:r>
    </w:p>
    <w:p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◎</w:t>
      </w:r>
      <w:r>
        <w:rPr>
          <w:rFonts w:hint="eastAsia"/>
          <w:lang w:val="en-US" w:eastAsia="zh-CN"/>
        </w:rPr>
        <w:t xml:space="preserve"> 每个表应有id主键</w:t>
      </w:r>
    </w:p>
    <w:p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◎</w:t>
      </w:r>
      <w:r>
        <w:rPr>
          <w:rFonts w:hint="eastAsia"/>
          <w:lang w:val="en-US" w:eastAsia="zh-CN"/>
        </w:rPr>
        <w:t xml:space="preserve"> 创建时间(created_at)</w:t>
      </w:r>
    </w:p>
    <w:p>
      <w:pPr>
        <w:pStyle w:val="3"/>
        <w:numPr>
          <w:ilvl w:val="1"/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2" w:name="_Toc3648"/>
      <w:r>
        <w:rPr>
          <w:rFonts w:hint="eastAsia"/>
          <w:lang w:val="en-US" w:eastAsia="zh-CN"/>
        </w:rPr>
        <w:t>核心表结构</w:t>
      </w:r>
      <w:bookmarkEnd w:id="3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clusters</w:t>
      </w:r>
    </w:p>
    <w:tbl>
      <w:tblPr>
        <w:tblStyle w:val="3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97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798" w:type="dxa"/>
          </w:tcPr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>CREATE TABLE `clusters` (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`id` int NOT NULL AUTO_INCREMENT,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`cluster_en_name` varchar(128) CHARACTER SET utf8mb4 COLLATE utf8mb4_bin NOT NULL COMMENT '集群英文名',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`cluster_zh_name` varchar(128) CHARACTER SET utf8mb4 COLLATE utf8mb4_bin NOT NULL COMMENT '集群中文名',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`local_path` varchar(100) CHARACTER SET utf8mb4 COLLATE utf8mb4_bin NOT NULL DEFAULT '/data1/opt/ngxin/conf/' COMMENT '本地nginx源配置',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`created_at` timestamp NOT NULL DEFAULT CURRENT_TIMESTAMP,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PRIMARY KEY (`id`)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>) ENGINE=InnoDB AUTO_INCREMENT=15 DEFAULT CHARSET=utf8mb4 COLLATE=utf8mb4_bin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sz w:val="24"/>
          <w:lang w:val="en-US" w:eastAsia="zh-CN"/>
        </w:rPr>
        <w:t>h</w:t>
      </w:r>
      <w:r>
        <w:rPr>
          <w:rFonts w:hint="default"/>
          <w:lang w:val="en-US" w:eastAsia="zh-CN"/>
        </w:rPr>
        <w:t>osts</w:t>
      </w:r>
    </w:p>
    <w:tbl>
      <w:tblPr>
        <w:tblStyle w:val="3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97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9798" w:type="dxa"/>
          </w:tcPr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>CREATE TABLE `hosts` (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`id` int NOT NULL AUTO_INCREMENT,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`cluster_id` int NOT NULL,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`hostname` varchar(100) CHARACTER SET utf8mb4 COLLATE utf8mb4_bin NOT NULL,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`ip` varchar(100) CHARACTER SET utf8mb4 COLLATE utf8mb4_bin NOT NULL,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`nginx_path` varchar(256) CHARACTER SET utf8mb4 COLLATE utf8mb4_bin NOT NULL DEFAULT '/data1/opt/nginx/conf/conf.d',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`backup_config` varchar(256) COLLATE utf8mb4_bin DEFAULT '/data1/opt/nginx/conf/backup',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`sbin_nginx` varchar(256) CHARACTER SET utf8mb4 COLLATE utf8mb4_bin NOT NULL DEFAULT '/data1/opt/nginx/sbin/nginx',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`username` varchar(50) CHARACTER SET utf8mb4 COLLATE utf8mb4_bin NOT NULL DEFAULT '0',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`ssh_port` bigint NOT NULL DEFAULT '22',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`password` varchar(100) CHARACTER SET utf8mb4 COLLATE utf8mb4_bin NOT NULL,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`created_at` timestamp NOT NULL DEFAULT CURRENT_TIMESTAMP,</w:t>
            </w:r>
          </w:p>
          <w:p>
            <w:pPr>
              <w:rPr>
                <w:rFonts w:hint="default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 xml:space="preserve">  PRIMARY KEY (`id`)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color w:val="0070C0"/>
                <w:sz w:val="15"/>
                <w:szCs w:val="15"/>
                <w:lang w:val="en-US" w:eastAsia="zh-CN"/>
              </w:rPr>
              <w:t>) ENGINE=InnoDB AUTO_INCREMENT=25 DEFAULT CHARSET=utf8mb4 COLLATE=utf8mb4_bin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nginx_config</w:t>
      </w:r>
    </w:p>
    <w:tbl>
      <w:tblPr>
        <w:tblStyle w:val="3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97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9798" w:type="dxa"/>
          </w:tcPr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>CREATE TABLE `nginx_config` (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`id` int NOT NULL AUTO_INCREMENT,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`cluster_id` int NOT NULL COMMENT '集群表:clusters，列id',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`include_config` varchar(256) CHARACTER SET utf8mb4 COLLATE utf8mb4_bin NOT NULL COMMENT 'nginx加载的配置文件',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`pre_config` varchar(512) CHARACTER SET utf8mb4 COLLATE utf8mb4_bin DEFAULT NULL,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`created_at` timestamp NOT NULL DEFAULT CURRENT_TIMESTAMP COMMENT '配置添加到数据库时间',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`last_modify_time` timestamp NULL DEFAULT CURRENT_TIMESTAMP,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PRIMARY KEY (`id`)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>) ENGINE=InnoDB AUTO_INCREMENT=73 DEFAULT CHARSET=utf8mb4 COLLATE=utf8mb4_bin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sz w:val="24"/>
        </w:rPr>
        <w:t>oplog</w:t>
      </w:r>
    </w:p>
    <w:tbl>
      <w:tblPr>
        <w:tblStyle w:val="3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97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9798" w:type="dxa"/>
          </w:tcPr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>CREATE TABLE `oplog` (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`id` int NOT NULL AUTO_INCREMENT,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`username` varchar(50) CHARACTER SET utf8mb4 COLLATE utf8mb4_bin NOT NULL COMMENT '用户名',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`cluster_zh_name` varchar(128) CHARACTER SET utf8mb4 COLLATE utf8mb4_bin NOT NULL COMMENT '集群中文名',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`hostname` varchar(100) CHARACTER SET utf8mb4 COLLATE utf8mb4_bin DEFAULT NULL COMMENT '主机名',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`include_config` varchar(256) CHARACTER SET utf8mb4 COLLATE utf8mb4_bin DEFAULT NULL COMMENT 'nginx加载的配置文件',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`operation` varchar(512) CHARACTER SET utf8mb4 COLLATE utf8mb4_bin DEFAULT NULL COMMENT '用户操作项',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`created_at` timestamp NOT NULL DEFAULT CURRENT_TIMESTAMP COMMENT '操作时间',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PRIMARY KEY (`id`),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KEY `idx_create_at` (`created_at`),</w:t>
            </w:r>
          </w:p>
          <w:p>
            <w:pPr>
              <w:rPr>
                <w:rFonts w:hint="eastAsia"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 xml:space="preserve">  KEY `idx_username` (`username`)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0070C0"/>
                <w:sz w:val="15"/>
                <w:szCs w:val="15"/>
                <w:lang w:val="en-US" w:eastAsia="zh-CN"/>
              </w:rPr>
              <w:t>) ENGINE=InnoDB AUTO_INCREMENT=300 DEFAULT CHARSET=utf8mb4 COLLATE=utf8mb4_bin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</w:t>
      </w:r>
      <w:r>
        <w:rPr>
          <w:rFonts w:hint="default"/>
          <w:lang w:val="en-US" w:eastAsia="zh-CN"/>
        </w:rPr>
        <w:t>asklog</w:t>
      </w:r>
    </w:p>
    <w:tbl>
      <w:tblPr>
        <w:tblStyle w:val="3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97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9798" w:type="dxa"/>
          </w:tcPr>
          <w:p>
            <w:pP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>CREATE TABLE `tasklog` (</w:t>
            </w:r>
          </w:p>
          <w:p>
            <w:pP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`id` int NOT NULL AUTO_INCREMENT,</w:t>
            </w:r>
          </w:p>
          <w:p>
            <w:pP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`cluster_id` int NOT NULL COMMENT '集群表:clusters，列id',</w:t>
            </w:r>
          </w:p>
          <w:p>
            <w:pP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`host_id` int NOT NULL COMMENT '主机表:hosts，列id',</w:t>
            </w:r>
          </w:p>
          <w:p>
            <w:pP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`config_id` int NOT NULL COMMENT '配置表:nginx_config，列id',</w:t>
            </w:r>
          </w:p>
          <w:p>
            <w:pP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`include_config` varchar(256) CHARACTER SET utf8mb4 COLLATE utf8mb4_bin NOT NULL COMMENT 'nginx加载的配置文件',</w:t>
            </w:r>
          </w:p>
          <w:p>
            <w:pP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`hostname` varchar(100) CHARACTER SET utf8mb4 COLLATE utf8mb4_bin NOT NULL COMMENT '主机名',</w:t>
            </w:r>
          </w:p>
          <w:p>
            <w:pP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`result` varchar(128) CHARACTER SET utf8mb4 COLLATE utf8mb4_bin DEFAULT '-',</w:t>
            </w:r>
          </w:p>
          <w:p>
            <w:pP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`push_time` timestamp NOT NULL DEFAULT CURRENT_TIMESTAMP COMMENT '任务完成时间',</w:t>
            </w:r>
          </w:p>
          <w:p>
            <w:pP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PRIMARY KEY (`id`),</w:t>
            </w:r>
          </w:p>
          <w:p>
            <w:pP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KEY `idx_cluster_id` (`cluster_id`),</w:t>
            </w:r>
          </w:p>
          <w:p>
            <w:pP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KEY `idx_host_id` (`host_id`),</w:t>
            </w:r>
          </w:p>
          <w:p>
            <w:pP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KEY `idx_config_id` (`config_id`),</w:t>
            </w:r>
          </w:p>
          <w:p>
            <w:pP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KEY `idx_push_time` (`push_time`)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>) ENGINE=InnoDB AUTO_INCREMENT=223 DEFAULT CHARSET=utf8mb4 COLLATE=utf8mb4_bin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</w:t>
      </w:r>
      <w:r>
        <w:rPr>
          <w:rFonts w:hint="default"/>
          <w:lang w:val="en-US" w:eastAsia="zh-CN"/>
        </w:rPr>
        <w:t>sers</w:t>
      </w:r>
    </w:p>
    <w:tbl>
      <w:tblPr>
        <w:tblStyle w:val="3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97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798" w:type="dxa"/>
          </w:tcPr>
          <w:p>
            <w:pP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>CREATE TABLE `tasklog` (</w:t>
            </w:r>
          </w:p>
          <w:p>
            <w:pP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`id` int NOT NULL AUTO_INCREMENT,</w:t>
            </w:r>
          </w:p>
          <w:p>
            <w:pP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`cluster_id` int NOT NULL COMMENT '集群表:clusters，列id',</w:t>
            </w:r>
          </w:p>
          <w:p>
            <w:pP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`host_id` int NOT NULL COMMENT '主机表:hosts，列id',</w:t>
            </w:r>
          </w:p>
          <w:p>
            <w:pP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`config_id` int NOT NULL COMMENT '配置表:nginx_config，列id',</w:t>
            </w:r>
          </w:p>
          <w:p>
            <w:pP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`include_config` varchar(256) CHARACTER SET utf8mb4 COLLATE utf8mb4_bin NOT NULL COMMENT 'nginx加载的配置文件',</w:t>
            </w:r>
          </w:p>
          <w:p>
            <w:pP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`hostname` varchar(100) CHARACTER SET utf8mb4 COLLATE utf8mb4_bin NOT NULL COMMENT '主机名',</w:t>
            </w:r>
          </w:p>
          <w:p>
            <w:pP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`result` varchar(128) CHARACTER SET utf8mb4 COLLATE utf8mb4_bin DEFAULT '-',</w:t>
            </w:r>
          </w:p>
          <w:p>
            <w:pP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`push_time` timestamp NOT NULL DEFAULT CURRENT_TIMESTAMP COMMENT '任务完成时间',</w:t>
            </w:r>
          </w:p>
          <w:p>
            <w:pP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PRIMARY KEY (`id`),</w:t>
            </w:r>
          </w:p>
          <w:p>
            <w:pP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KEY `idx_cluster_id` (`cluster_id`),</w:t>
            </w:r>
          </w:p>
          <w:p>
            <w:pP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KEY `idx_host_id` (`host_id`),</w:t>
            </w:r>
          </w:p>
          <w:p>
            <w:pP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KEY `idx_config_id` (`config_id`),</w:t>
            </w:r>
          </w:p>
          <w:p>
            <w:pP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 xml:space="preserve">  KEY `idx_push_time` (`push_time`)</w:t>
            </w:r>
          </w:p>
          <w:p>
            <w:pP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70C0"/>
                <w:sz w:val="15"/>
                <w:szCs w:val="15"/>
                <w:vertAlign w:val="baseline"/>
                <w:lang w:val="en-US" w:eastAsia="zh-CN"/>
              </w:rPr>
              <w:t>) ENGINE=InnoDB AUTO_INCREMENT=223 DEFAULT CHARSET=utf8mb4 COLLATE=utf8mb4_bin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2"/>
        <w:numPr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3" w:name="_Toc28883"/>
      <w:r>
        <w:rPr>
          <w:rFonts w:hint="eastAsia"/>
          <w:lang w:val="en-US" w:eastAsia="zh-CN"/>
        </w:rPr>
        <w:t>安全设计</w:t>
      </w:r>
      <w:bookmarkEnd w:id="33"/>
    </w:p>
    <w:p>
      <w:pPr>
        <w:pStyle w:val="3"/>
        <w:numPr>
          <w:ilvl w:val="1"/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4" w:name="_Toc31508"/>
      <w:r>
        <w:rPr>
          <w:rFonts w:hint="eastAsia"/>
          <w:lang w:val="en-US" w:eastAsia="zh-CN"/>
        </w:rPr>
        <w:t>认证机制</w:t>
      </w:r>
      <w:bookmarkEnd w:id="3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账号密码认证。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&gt; Token过期与刷新机制。</w:t>
      </w:r>
    </w:p>
    <w:p>
      <w:pPr>
        <w:pStyle w:val="3"/>
        <w:numPr>
          <w:ilvl w:val="1"/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5" w:name="_Toc11162"/>
      <w:r>
        <w:rPr>
          <w:rFonts w:hint="eastAsia"/>
          <w:lang w:val="en-US" w:eastAsia="zh-CN"/>
        </w:rPr>
        <w:t>数据安全</w:t>
      </w:r>
      <w:bookmarkEnd w:id="35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SQL注入防护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&gt; XXS防护</w:t>
      </w:r>
    </w:p>
    <w:p>
      <w:pPr>
        <w:pStyle w:val="2"/>
        <w:numPr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6" w:name="_Toc15516"/>
      <w:r>
        <w:rPr>
          <w:rFonts w:hint="eastAsia"/>
          <w:lang w:val="en-US" w:eastAsia="zh-CN"/>
        </w:rPr>
        <w:t>性能与扩展性</w:t>
      </w:r>
      <w:bookmarkEnd w:id="36"/>
    </w:p>
    <w:p>
      <w:pPr>
        <w:pStyle w:val="3"/>
        <w:numPr>
          <w:ilvl w:val="1"/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7" w:name="_Toc12425"/>
      <w:r>
        <w:rPr>
          <w:rFonts w:hint="eastAsia"/>
          <w:lang w:val="en-US" w:eastAsia="zh-CN"/>
        </w:rPr>
        <w:t>负载均衡</w:t>
      </w:r>
      <w:bookmarkEnd w:id="37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前端数据无状态，可水平扩展实例。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&gt; Nginx负载均衡。</w:t>
      </w:r>
    </w:p>
    <w:p>
      <w:pPr>
        <w:pStyle w:val="3"/>
        <w:numPr>
          <w:ilvl w:val="1"/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8" w:name="_Toc29653"/>
      <w:r>
        <w:rPr>
          <w:rFonts w:hint="eastAsia"/>
          <w:lang w:val="en-US" w:eastAsia="zh-CN"/>
        </w:rPr>
        <w:t>数据库优化</w:t>
      </w:r>
      <w:bookmarkEnd w:id="38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MySQL中存储集群、主机、配置路径等数据，数据量少，使用MySQL双主架构，可不做优化。</w:t>
      </w:r>
    </w:p>
    <w:p>
      <w:pPr>
        <w:pStyle w:val="2"/>
        <w:numPr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9" w:name="_Toc20712"/>
      <w:r>
        <w:rPr>
          <w:rFonts w:hint="eastAsia"/>
          <w:lang w:val="en-US" w:eastAsia="zh-CN"/>
        </w:rPr>
        <w:t>部署架构</w:t>
      </w:r>
      <w:bookmarkEnd w:id="39"/>
    </w:p>
    <w:p>
      <w:pPr>
        <w:pStyle w:val="62"/>
        <w:keepNext/>
        <w:keepLines/>
        <w:numPr>
          <w:ilvl w:val="1"/>
          <w:numId w:val="16"/>
        </w:numPr>
        <w:adjustRightInd/>
        <w:spacing w:line="360" w:lineRule="auto"/>
        <w:outlineLvl w:val="1"/>
        <w:rPr>
          <w:rFonts w:ascii="黑体" w:hAnsi="Calibri" w:eastAsia="黑体"/>
          <w:vanish/>
          <w:szCs w:val="24"/>
        </w:rPr>
      </w:pPr>
      <w:bookmarkStart w:id="40" w:name="_Toc141803109"/>
      <w:bookmarkEnd w:id="40"/>
      <w:bookmarkStart w:id="41" w:name="_Toc141888160"/>
      <w:bookmarkEnd w:id="41"/>
      <w:bookmarkStart w:id="42" w:name="_Toc141791665"/>
      <w:bookmarkEnd w:id="42"/>
      <w:bookmarkStart w:id="43" w:name="_Toc141865059"/>
      <w:bookmarkEnd w:id="43"/>
    </w:p>
    <w:p>
      <w:pPr>
        <w:pStyle w:val="62"/>
        <w:keepNext/>
        <w:keepLines/>
        <w:numPr>
          <w:ilvl w:val="1"/>
          <w:numId w:val="16"/>
        </w:numPr>
        <w:adjustRightInd/>
        <w:spacing w:line="360" w:lineRule="auto"/>
        <w:outlineLvl w:val="1"/>
        <w:rPr>
          <w:rFonts w:ascii="黑体" w:hAnsi="Calibri" w:eastAsia="黑体"/>
          <w:vanish/>
          <w:szCs w:val="24"/>
        </w:rPr>
      </w:pPr>
      <w:bookmarkStart w:id="44" w:name="_Toc141803110"/>
      <w:bookmarkEnd w:id="44"/>
      <w:bookmarkStart w:id="45" w:name="_Toc141791666"/>
      <w:bookmarkEnd w:id="45"/>
      <w:bookmarkStart w:id="46" w:name="_Toc141888161"/>
      <w:bookmarkEnd w:id="46"/>
      <w:bookmarkStart w:id="47" w:name="_Toc141865060"/>
      <w:bookmarkEnd w:id="47"/>
    </w:p>
    <w:p>
      <w:pPr>
        <w:pStyle w:val="62"/>
        <w:keepNext/>
        <w:keepLines/>
        <w:numPr>
          <w:ilvl w:val="1"/>
          <w:numId w:val="16"/>
        </w:numPr>
        <w:adjustRightInd/>
        <w:spacing w:line="360" w:lineRule="auto"/>
        <w:outlineLvl w:val="1"/>
        <w:rPr>
          <w:rFonts w:ascii="黑体" w:hAnsi="Calibri" w:eastAsia="黑体"/>
          <w:vanish/>
          <w:szCs w:val="24"/>
        </w:rPr>
      </w:pPr>
      <w:bookmarkStart w:id="48" w:name="_Toc141803111"/>
      <w:bookmarkEnd w:id="48"/>
      <w:bookmarkStart w:id="49" w:name="_Toc141865061"/>
      <w:bookmarkEnd w:id="49"/>
      <w:bookmarkStart w:id="50" w:name="_Toc141888162"/>
      <w:bookmarkEnd w:id="50"/>
      <w:bookmarkStart w:id="51" w:name="_Toc141791667"/>
      <w:bookmarkEnd w:id="51"/>
    </w:p>
    <w:p>
      <w:pPr>
        <w:pStyle w:val="62"/>
        <w:keepNext/>
        <w:keepLines/>
        <w:numPr>
          <w:ilvl w:val="1"/>
          <w:numId w:val="16"/>
        </w:numPr>
        <w:adjustRightInd/>
        <w:spacing w:line="360" w:lineRule="auto"/>
        <w:outlineLvl w:val="1"/>
        <w:rPr>
          <w:rFonts w:ascii="黑体" w:hAnsi="Calibri" w:eastAsia="黑体"/>
          <w:vanish/>
          <w:szCs w:val="24"/>
        </w:rPr>
      </w:pPr>
      <w:bookmarkStart w:id="52" w:name="_Toc141803112"/>
      <w:bookmarkEnd w:id="52"/>
      <w:bookmarkStart w:id="53" w:name="_Toc141888163"/>
      <w:bookmarkEnd w:id="53"/>
      <w:bookmarkStart w:id="54" w:name="_Toc141865062"/>
      <w:bookmarkEnd w:id="54"/>
      <w:bookmarkStart w:id="55" w:name="_Toc141791668"/>
      <w:bookmarkEnd w:id="55"/>
    </w:p>
    <w:p>
      <w:pPr>
        <w:pStyle w:val="62"/>
        <w:keepNext/>
        <w:keepLines/>
        <w:numPr>
          <w:ilvl w:val="1"/>
          <w:numId w:val="16"/>
        </w:numPr>
        <w:adjustRightInd/>
        <w:spacing w:line="360" w:lineRule="auto"/>
        <w:outlineLvl w:val="1"/>
        <w:rPr>
          <w:rFonts w:ascii="黑体" w:hAnsi="Calibri" w:eastAsia="黑体"/>
          <w:vanish/>
          <w:szCs w:val="24"/>
        </w:rPr>
      </w:pPr>
      <w:bookmarkStart w:id="56" w:name="_Toc141791669"/>
      <w:bookmarkEnd w:id="56"/>
      <w:bookmarkStart w:id="57" w:name="_Toc141888164"/>
      <w:bookmarkEnd w:id="57"/>
      <w:bookmarkStart w:id="58" w:name="_Toc141865063"/>
      <w:bookmarkEnd w:id="58"/>
      <w:bookmarkStart w:id="59" w:name="_Toc141803113"/>
      <w:bookmarkEnd w:id="59"/>
    </w:p>
    <w:p>
      <w:pPr>
        <w:pStyle w:val="3"/>
        <w:numPr>
          <w:ilvl w:val="1"/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60" w:name="_Toc30780"/>
      <w:r>
        <w:rPr>
          <w:rFonts w:hint="eastAsia"/>
          <w:lang w:val="en-US" w:eastAsia="zh-CN"/>
        </w:rPr>
        <w:t>部署方案</w:t>
      </w:r>
      <w:bookmarkEnd w:id="6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构建python3环境，安装必要依赖，源码部署。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&gt; 本系统文本日志记录异常信息，保留近期日志即可，无需收集到日志系统。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&gt; 说明：当前适配python3.7与python3.10版本，理论上中间版本均可使用</w:t>
      </w:r>
    </w:p>
    <w:p>
      <w:pPr>
        <w:pStyle w:val="3"/>
        <w:numPr>
          <w:ilvl w:val="1"/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61" w:name="_Toc27718"/>
      <w:r>
        <w:rPr>
          <w:rFonts w:hint="eastAsia"/>
          <w:lang w:val="en-US" w:eastAsia="zh-CN"/>
        </w:rPr>
        <w:t>监控与告警</w:t>
      </w:r>
      <w:bookmarkEnd w:id="61"/>
    </w:p>
    <w:bookmarkEnd w:id="4"/>
    <w:bookmarkEnd w:id="5"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接入到Prometheus/Zabbix监控进程。</w:t>
      </w:r>
      <w:bookmarkStart w:id="64" w:name="_GoBack"/>
      <w:bookmarkEnd w:id="64"/>
    </w:p>
    <w:p>
      <w:pPr>
        <w:pStyle w:val="2"/>
        <w:numPr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62" w:name="_Toc8452"/>
      <w:r>
        <w:rPr>
          <w:rFonts w:hint="eastAsia"/>
          <w:lang w:val="en-US" w:eastAsia="zh-CN"/>
        </w:rPr>
        <w:t>附录</w:t>
      </w:r>
      <w:bookmarkEnd w:id="62"/>
    </w:p>
    <w:p>
      <w:pPr>
        <w:pStyle w:val="3"/>
        <w:numPr>
          <w:ilvl w:val="1"/>
          <w:numId w:val="1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63" w:name="_Toc9064"/>
      <w:r>
        <w:rPr>
          <w:rFonts w:hint="eastAsia"/>
          <w:lang w:val="en-US" w:eastAsia="zh-CN"/>
        </w:rPr>
        <w:t>参考资料</w:t>
      </w:r>
      <w:bookmarkEnd w:id="63"/>
    </w:p>
    <w:p>
      <w:pPr>
        <w:rPr>
          <w:rFonts w:hint="default" w:ascii="Times New Roman" w:hAnsi="Times New Roman" w:cs="Times New Roman"/>
          <w:color w:val="0070C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70C0"/>
          <w:sz w:val="21"/>
          <w:szCs w:val="21"/>
          <w:lang w:val="en-US" w:eastAsia="zh-CN"/>
        </w:rPr>
        <w:t>Flask 官方文档：https://flask.palletsprojects.com/en/stable/</w:t>
      </w:r>
    </w:p>
    <w:p>
      <w:pPr>
        <w:rPr>
          <w:rFonts w:hint="default" w:ascii="Times New Roman" w:hAnsi="Times New Roman" w:cs="Times New Roman"/>
          <w:color w:val="0070C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70C0"/>
          <w:sz w:val="21"/>
          <w:szCs w:val="21"/>
          <w:lang w:val="en-US" w:eastAsia="zh-CN"/>
        </w:rPr>
        <w:t>Flask Mega-Tutorial（中文版）：https://github.com/luhuisicnu/The-Flask-Mega-Tutorial-zh</w:t>
      </w:r>
    </w:p>
    <w:sectPr>
      <w:headerReference r:id="rId9" w:type="default"/>
      <w:footerReference r:id="rId10" w:type="default"/>
      <w:pgSz w:w="11907" w:h="16840"/>
      <w:pgMar w:top="1134" w:right="907" w:bottom="1134" w:left="1418" w:header="907" w:footer="227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HoloLens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Ink Free">
    <w:panose1 w:val="03080402000500000000"/>
    <w:charset w:val="00"/>
    <w:family w:val="auto"/>
    <w:pitch w:val="default"/>
    <w:sig w:usb0="0000068F" w:usb1="4000000A" w:usb2="00000000" w:usb3="00000000" w:csb0="0000019F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ans Serif Collection">
    <w:panose1 w:val="020B0502040504020204"/>
    <w:charset w:val="00"/>
    <w:family w:val="auto"/>
    <w:pitch w:val="default"/>
    <w:sig w:usb0="8807A0C3" w:usb1="02006040" w:usb2="29100001" w:usb3="005B0020" w:csb0="00000001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ind w:firstLine="360"/>
      <w:rPr>
        <w:rStyle w:val="39"/>
      </w:rPr>
    </w:pPr>
    <w:r>
      <w:rPr>
        <w:rStyle w:val="39"/>
      </w:rPr>
      <w:fldChar w:fldCharType="begin"/>
    </w:r>
    <w:r>
      <w:rPr>
        <w:rStyle w:val="39"/>
      </w:rPr>
      <w:instrText xml:space="preserve">PAGE  </w:instrText>
    </w:r>
    <w:r>
      <w:rPr>
        <w:rStyle w:val="39"/>
      </w:rPr>
      <w:fldChar w:fldCharType="separate"/>
    </w:r>
    <w:r>
      <w:rPr>
        <w:rStyle w:val="39"/>
      </w:rPr>
      <w:t>iii</w:t>
    </w:r>
    <w:r>
      <w:rPr>
        <w:rStyle w:val="39"/>
      </w:rPr>
      <w:fldChar w:fldCharType="end"/>
    </w:r>
  </w:p>
  <w:p>
    <w:pPr>
      <w:pStyle w:val="2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9749089"/>
      <w:docPartObj>
        <w:docPartGallery w:val="autotext"/>
      </w:docPartObj>
    </w:sdtPr>
    <w:sdtContent>
      <w:p>
        <w:pPr>
          <w:pStyle w:val="24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ii</w:t>
        </w:r>
        <w:r>
          <w:rPr>
            <w:lang w:val="zh-CN"/>
          </w:rPr>
          <w:fldChar w:fldCharType="end"/>
        </w:r>
      </w:p>
    </w:sdtContent>
  </w:sdt>
  <w:p>
    <w:pPr>
      <w:ind w:firstLine="48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16</w:t>
    </w:r>
    <w:r>
      <w:rPr>
        <w:lang w:val="zh-CN"/>
      </w:rPr>
      <w:fldChar w:fldCharType="end"/>
    </w:r>
  </w:p>
  <w:p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rPr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rPr>
        <w:szCs w:val="18"/>
      </w:rPr>
    </w:pPr>
    <w:r>
      <w:rPr>
        <w:rFonts w:hint="eastAsia"/>
        <w:szCs w:val="18"/>
      </w:rPr>
      <w:drawing>
        <wp:anchor distT="0" distB="0" distL="114300" distR="114300" simplePos="0" relativeHeight="251661312" behindDoc="0" locked="1" layoutInCell="0" allowOverlap="0">
          <wp:simplePos x="0" y="0"/>
          <wp:positionH relativeFrom="column">
            <wp:posOffset>8538845</wp:posOffset>
          </wp:positionH>
          <wp:positionV relativeFrom="paragraph">
            <wp:posOffset>-126365</wp:posOffset>
          </wp:positionV>
          <wp:extent cx="792480" cy="267970"/>
          <wp:effectExtent l="19050" t="0" r="0" b="0"/>
          <wp:wrapNone/>
          <wp:docPr id="14" name="图片 25" descr="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5" descr="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24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480" cy="2679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hint="eastAsia"/>
        <w:szCs w:val="18"/>
      </w:rPr>
      <w:t xml:space="preserve">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C1F5CE"/>
    <w:multiLevelType w:val="multilevel"/>
    <w:tmpl w:val="D1C1F5CE"/>
    <w:lvl w:ilvl="0" w:tentative="0">
      <w:start w:val="1"/>
      <w:numFmt w:val="decimal"/>
      <w:suff w:val="nothing"/>
      <w:lvlText w:val="%1、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</w:rPr>
    </w:lvl>
    <w:lvl w:ilvl="2" w:tentative="0">
      <w:start w:val="1"/>
      <w:numFmt w:val="decimal"/>
      <w:lvlRestart w:val="1"/>
      <w:pStyle w:val="4"/>
      <w:suff w:val="nothing"/>
      <w:lvlText w:val="%1.%2.%3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tabs>
          <w:tab w:val="left" w:pos="420"/>
        </w:tabs>
        <w:ind w:left="0" w:firstLine="0"/>
      </w:pPr>
      <w:rPr>
        <w:rFonts w:hint="eastAsia" w:ascii="宋体" w:hAnsi="宋体" w:eastAsia="宋体" w:cs="宋体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 w:ascii="宋体" w:hAnsi="宋体" w:eastAsia="宋体" w:cs="宋体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suff w:val="space"/>
      <w:lvlText w:val="（%6）"/>
      <w:lvlJc w:val="left"/>
      <w:pPr>
        <w:ind w:left="0" w:firstLine="0"/>
      </w:pPr>
      <w:rPr>
        <w:rFonts w:hint="eastAsia" w:ascii="宋体" w:hAnsi="宋体" w:eastAsia="宋体" w:cs="宋体"/>
        <w:sz w:val="24"/>
      </w:rPr>
    </w:lvl>
    <w:lvl w:ilvl="6" w:tentative="0">
      <w:start w:val="1"/>
      <w:numFmt w:val="decimal"/>
      <w:pStyle w:val="8"/>
      <w:suff w:val="space"/>
      <w:lvlText w:val="（%7）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Restart w:val="1"/>
      <w:pStyle w:val="9"/>
      <w:isLgl/>
      <w:suff w:val="space"/>
      <w:lvlText w:val="图%1-%8"/>
      <w:lvlJc w:val="left"/>
      <w:pPr>
        <w:ind w:left="0" w:firstLine="0"/>
      </w:pPr>
      <w:rPr>
        <w:rFonts w:hint="eastAsia" w:ascii="Cambria" w:hAnsi="Cambria" w:eastAsia="宋体"/>
        <w:b w:val="0"/>
        <w:i w:val="0"/>
        <w:sz w:val="24"/>
      </w:rPr>
    </w:lvl>
    <w:lvl w:ilvl="8" w:tentative="0">
      <w:start w:val="1"/>
      <w:numFmt w:val="decimal"/>
      <w:lvlRestart w:val="1"/>
      <w:pStyle w:val="10"/>
      <w:isLgl/>
      <w:suff w:val="space"/>
      <w:lvlText w:val="表%1-%9"/>
      <w:lvlJc w:val="left"/>
      <w:pPr>
        <w:ind w:left="0" w:firstLine="0"/>
      </w:pPr>
      <w:rPr>
        <w:rFonts w:hint="eastAsia" w:ascii="Cambria" w:hAnsi="Cambria" w:eastAsia="宋体"/>
        <w:b w:val="0"/>
        <w:i w:val="0"/>
        <w:sz w:val="24"/>
      </w:rPr>
    </w:lvl>
  </w:abstractNum>
  <w:abstractNum w:abstractNumId="1">
    <w:nsid w:val="EEE54D72"/>
    <w:multiLevelType w:val="multilevel"/>
    <w:tmpl w:val="EEE54D72"/>
    <w:lvl w:ilvl="0" w:tentative="0">
      <w:start w:val="1"/>
      <w:numFmt w:val="decimal"/>
      <w:pStyle w:val="2"/>
      <w:suff w:val="nothing"/>
      <w:lvlText w:val="%1、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</w:rPr>
    </w:lvl>
    <w:lvl w:ilvl="2" w:tentative="0">
      <w:start w:val="1"/>
      <w:numFmt w:val="decimal"/>
      <w:lvlRestart w:val="1"/>
      <w:suff w:val="space"/>
      <w:lvlText w:val="%1.%2.%3 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space"/>
      <w:lvlText w:val="%1.%2.%3.%4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space"/>
      <w:lvlText w:val="%1.%2.%3.%4.%5 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suff w:val="space"/>
      <w:lvlText w:val="（%6）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sz w:val="24"/>
      </w:rPr>
    </w:lvl>
    <w:lvl w:ilvl="6" w:tentative="0">
      <w:start w:val="1"/>
      <w:numFmt w:val="decimal"/>
      <w:suff w:val="space"/>
      <w:lvlText w:val="（%7）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</w:rPr>
    </w:lvl>
    <w:lvl w:ilvl="7" w:tentative="0">
      <w:start w:val="1"/>
      <w:numFmt w:val="decimal"/>
      <w:lvlRestart w:val="1"/>
      <w:isLgl/>
      <w:suff w:val="space"/>
      <w:lvlText w:val="图%1-%8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b w:val="0"/>
        <w:i w:val="0"/>
        <w:sz w:val="24"/>
      </w:rPr>
    </w:lvl>
    <w:lvl w:ilvl="8" w:tentative="0">
      <w:start w:val="1"/>
      <w:numFmt w:val="decimal"/>
      <w:lvlRestart w:val="1"/>
      <w:isLgl/>
      <w:suff w:val="space"/>
      <w:lvlText w:val="表%1-%9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b w:val="0"/>
        <w:i w:val="0"/>
        <w:sz w:val="24"/>
      </w:rPr>
    </w:lvl>
  </w:abstractNum>
  <w:abstractNum w:abstractNumId="2">
    <w:nsid w:val="FFFFFFFB"/>
    <w:multiLevelType w:val="multilevel"/>
    <w:tmpl w:val="FFFFFFFB"/>
    <w:lvl w:ilvl="0" w:tentative="0">
      <w:start w:val="1"/>
      <w:numFmt w:val="decimal"/>
      <w:pStyle w:val="84"/>
      <w:lvlText w:val="%1"/>
      <w:lvlJc w:val="left"/>
      <w:pPr>
        <w:tabs>
          <w:tab w:val="left" w:pos="1247"/>
        </w:tabs>
        <w:ind w:left="1247" w:hanging="1247"/>
      </w:pPr>
      <w:rPr>
        <w:rFonts w:hint="default" w:ascii="Arial" w:hAnsi="Arial" w:eastAsia="宋体"/>
        <w:b/>
        <w:i w:val="0"/>
        <w:sz w:val="36"/>
      </w:rPr>
    </w:lvl>
    <w:lvl w:ilvl="1" w:tentative="0">
      <w:start w:val="1"/>
      <w:numFmt w:val="decimal"/>
      <w:pStyle w:val="86"/>
      <w:lvlText w:val="%1.%2"/>
      <w:lvlJc w:val="left"/>
      <w:pPr>
        <w:tabs>
          <w:tab w:val="left" w:pos="1247"/>
        </w:tabs>
        <w:ind w:left="1247" w:hanging="1247"/>
      </w:pPr>
      <w:rPr>
        <w:rFonts w:hint="default" w:ascii="Arial" w:hAnsi="Arial" w:eastAsia="宋体"/>
        <w:b/>
        <w:i w:val="0"/>
        <w:sz w:val="28"/>
      </w:rPr>
    </w:lvl>
    <w:lvl w:ilvl="2" w:tentative="0">
      <w:start w:val="1"/>
      <w:numFmt w:val="decimal"/>
      <w:lvlText w:val="%1.%2.%3"/>
      <w:lvlJc w:val="left"/>
      <w:pPr>
        <w:tabs>
          <w:tab w:val="left" w:pos="1247"/>
        </w:tabs>
        <w:ind w:left="1247" w:hanging="1247"/>
      </w:pPr>
      <w:rPr>
        <w:rFonts w:hint="default" w:ascii="Arial" w:hAnsi="Arial" w:eastAsia="宋体"/>
        <w:b/>
        <w:i w:val="0"/>
        <w:color w:val="auto"/>
        <w:sz w:val="24"/>
      </w:rPr>
    </w:lvl>
    <w:lvl w:ilvl="3" w:tentative="0">
      <w:start w:val="1"/>
      <w:numFmt w:val="decimal"/>
      <w:pStyle w:val="88"/>
      <w:lvlText w:val="%1.%2.%3.%4"/>
      <w:lvlJc w:val="left"/>
      <w:pPr>
        <w:tabs>
          <w:tab w:val="left" w:pos="1247"/>
        </w:tabs>
        <w:ind w:left="1247" w:hanging="1247"/>
      </w:pPr>
      <w:rPr>
        <w:rFonts w:hint="default" w:ascii="Arial" w:hAnsi="Arial" w:eastAsia="宋体"/>
        <w:b/>
        <w:i w:val="0"/>
        <w:color w:val="auto"/>
        <w:sz w:val="21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  <w:color w:val="0000FF"/>
        <w:spacing w:val="0"/>
        <w:w w:val="100"/>
        <w:position w:val="0"/>
        <w:sz w:val="21"/>
        <w:u w:val="none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>
    <w:nsid w:val="01E31401"/>
    <w:multiLevelType w:val="multilevel"/>
    <w:tmpl w:val="01E31401"/>
    <w:lvl w:ilvl="0" w:tentative="0">
      <w:start w:val="1"/>
      <w:numFmt w:val="decimal"/>
      <w:pStyle w:val="113"/>
      <w:lvlText w:val="图%1 "/>
      <w:lvlJc w:val="left"/>
      <w:pPr>
        <w:tabs>
          <w:tab w:val="left" w:pos="2122"/>
        </w:tabs>
        <w:ind w:left="2122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11"/>
        </w:tabs>
        <w:ind w:left="2111" w:hanging="420"/>
      </w:pPr>
    </w:lvl>
    <w:lvl w:ilvl="3" w:tentative="0">
      <w:start w:val="1"/>
      <w:numFmt w:val="decimal"/>
      <w:lvlText w:val="%4."/>
      <w:lvlJc w:val="left"/>
      <w:pPr>
        <w:tabs>
          <w:tab w:val="left" w:pos="2531"/>
        </w:tabs>
        <w:ind w:left="253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51"/>
        </w:tabs>
        <w:ind w:left="295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71"/>
        </w:tabs>
        <w:ind w:left="3371" w:hanging="420"/>
      </w:pPr>
    </w:lvl>
    <w:lvl w:ilvl="6" w:tentative="0">
      <w:start w:val="1"/>
      <w:numFmt w:val="decimal"/>
      <w:lvlText w:val="%7."/>
      <w:lvlJc w:val="left"/>
      <w:pPr>
        <w:tabs>
          <w:tab w:val="left" w:pos="3791"/>
        </w:tabs>
        <w:ind w:left="379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11"/>
        </w:tabs>
        <w:ind w:left="421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31"/>
        </w:tabs>
        <w:ind w:left="4631" w:hanging="420"/>
      </w:pPr>
    </w:lvl>
  </w:abstractNum>
  <w:abstractNum w:abstractNumId="4">
    <w:nsid w:val="0C1F26F6"/>
    <w:multiLevelType w:val="multilevel"/>
    <w:tmpl w:val="0C1F26F6"/>
    <w:lvl w:ilvl="0" w:tentative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space"/>
      <w:lvlText w:val="%2. "/>
      <w:lvlJc w:val="left"/>
      <w:pPr>
        <w:ind w:left="0" w:firstLine="0"/>
      </w:pPr>
      <w:rPr>
        <w:rFonts w:hint="eastAsia" w:ascii="Arial Unicode MS" w:hAnsi="Arial Unicode MS" w:eastAsia="黑体"/>
      </w:rPr>
    </w:lvl>
    <w:lvl w:ilvl="2" w:tentative="0">
      <w:start w:val="1"/>
      <w:numFmt w:val="decimal"/>
      <w:suff w:val="space"/>
      <w:lvlText w:val="%2.%3 "/>
      <w:lvlJc w:val="left"/>
      <w:pPr>
        <w:ind w:left="0" w:firstLine="0"/>
      </w:pPr>
      <w:rPr>
        <w:rFonts w:hint="eastAsia" w:ascii="Arial Unicode MS" w:hAnsi="Arial Unicode MS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space"/>
      <w:lvlText w:val="%2.%3.%4 "/>
      <w:lvlJc w:val="left"/>
      <w:pPr>
        <w:ind w:left="0" w:firstLine="0"/>
      </w:pPr>
      <w:rPr>
        <w:rFonts w:hint="eastAsia" w:ascii="Arial Unicode MS" w:hAnsi="Arial Unicode MS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space"/>
      <w:lvlText w:val="%2.%3.%4.%5 "/>
      <w:lvlJc w:val="left"/>
      <w:pPr>
        <w:ind w:left="0" w:firstLine="0"/>
      </w:pPr>
      <w:rPr>
        <w:rFonts w:hint="eastAsia" w:ascii="Arial Unicode MS" w:hAnsi="Arial Unicode MS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suff w:val="space"/>
      <w:lvlText w:val="（%6）"/>
      <w:lvlJc w:val="left"/>
      <w:pPr>
        <w:ind w:left="0" w:firstLine="0"/>
      </w:pPr>
      <w:rPr>
        <w:rFonts w:hint="eastAsia"/>
        <w:sz w:val="24"/>
      </w:rPr>
    </w:lvl>
    <w:lvl w:ilvl="6" w:tentative="0">
      <w:start w:val="1"/>
      <w:numFmt w:val="decimal"/>
      <w:suff w:val="space"/>
      <w:lvlText w:val="（%7）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Restart w:val="1"/>
      <w:isLgl/>
      <w:suff w:val="space"/>
      <w:lvlText w:val="图%1-%8"/>
      <w:lvlJc w:val="left"/>
      <w:pPr>
        <w:ind w:left="0" w:firstLine="0"/>
      </w:pPr>
      <w:rPr>
        <w:rFonts w:hint="default" w:ascii="Cambria" w:hAnsi="Cambria" w:eastAsia="宋体"/>
        <w:b w:val="0"/>
        <w:i w:val="0"/>
        <w:sz w:val="24"/>
      </w:rPr>
    </w:lvl>
    <w:lvl w:ilvl="8" w:tentative="0">
      <w:start w:val="1"/>
      <w:numFmt w:val="decimal"/>
      <w:lvlRestart w:val="1"/>
      <w:isLgl/>
      <w:suff w:val="space"/>
      <w:lvlText w:val="表%1-%9"/>
      <w:lvlJc w:val="left"/>
      <w:pPr>
        <w:ind w:left="0" w:firstLine="0"/>
      </w:pPr>
      <w:rPr>
        <w:rFonts w:hint="default" w:ascii="Cambria" w:hAnsi="Cambria" w:eastAsia="宋体"/>
        <w:b w:val="0"/>
        <w:i w:val="0"/>
        <w:sz w:val="24"/>
      </w:rPr>
    </w:lvl>
  </w:abstractNum>
  <w:abstractNum w:abstractNumId="5">
    <w:nsid w:val="1B763EA8"/>
    <w:multiLevelType w:val="multilevel"/>
    <w:tmpl w:val="1B763EA8"/>
    <w:lvl w:ilvl="0" w:tentative="0">
      <w:start w:val="1"/>
      <w:numFmt w:val="bullet"/>
      <w:pStyle w:val="104"/>
      <w:lvlText w:val=""/>
      <w:lvlJc w:val="left"/>
      <w:pPr>
        <w:tabs>
          <w:tab w:val="left" w:pos="1667"/>
        </w:tabs>
        <w:ind w:left="1667" w:hanging="420"/>
      </w:pPr>
      <w:rPr>
        <w:rFonts w:hint="default" w:ascii="Symbol" w:hAnsi="Symbol"/>
      </w:rPr>
    </w:lvl>
    <w:lvl w:ilvl="1" w:tentative="0">
      <w:start w:val="1"/>
      <w:numFmt w:val="decimal"/>
      <w:lvlText w:val="%1.%2."/>
      <w:lvlJc w:val="left"/>
      <w:pPr>
        <w:tabs>
          <w:tab w:val="left" w:pos="497"/>
        </w:tabs>
        <w:ind w:left="497" w:hanging="432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929"/>
        </w:tabs>
        <w:ind w:left="929" w:hanging="504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1433"/>
        </w:tabs>
        <w:ind w:left="1433" w:hanging="648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1937"/>
        </w:tabs>
        <w:ind w:left="1937" w:hanging="7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2441"/>
        </w:tabs>
        <w:ind w:left="2441" w:hanging="936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2945"/>
        </w:tabs>
        <w:ind w:left="2945" w:hanging="1080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3449"/>
        </w:tabs>
        <w:ind w:left="3449" w:hanging="1224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025"/>
        </w:tabs>
        <w:ind w:left="4025" w:hanging="1440"/>
      </w:pPr>
      <w:rPr>
        <w:rFonts w:hint="eastAsia"/>
      </w:rPr>
    </w:lvl>
  </w:abstractNum>
  <w:abstractNum w:abstractNumId="6">
    <w:nsid w:val="1DA90858"/>
    <w:multiLevelType w:val="multilevel"/>
    <w:tmpl w:val="1DA90858"/>
    <w:lvl w:ilvl="0" w:tentative="0">
      <w:start w:val="1"/>
      <w:numFmt w:val="decimal"/>
      <w:pStyle w:val="71"/>
      <w:lvlText w:val="表%1 "/>
      <w:lvlJc w:val="left"/>
      <w:pPr>
        <w:tabs>
          <w:tab w:val="left" w:pos="987"/>
        </w:tabs>
        <w:ind w:left="98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27E838D5"/>
    <w:multiLevelType w:val="multilevel"/>
    <w:tmpl w:val="27E838D5"/>
    <w:lvl w:ilvl="0" w:tentative="0">
      <w:start w:val="1"/>
      <w:numFmt w:val="bullet"/>
      <w:lvlText w:val=""/>
      <w:lvlJc w:val="left"/>
      <w:pPr>
        <w:tabs>
          <w:tab w:val="left" w:pos="987"/>
        </w:tabs>
        <w:ind w:left="987" w:hanging="420"/>
      </w:pPr>
      <w:rPr>
        <w:rFonts w:hint="default" w:ascii="Wingdings" w:hAnsi="Wingdings"/>
      </w:rPr>
    </w:lvl>
    <w:lvl w:ilvl="1" w:tentative="0">
      <w:start w:val="1"/>
      <w:numFmt w:val="bullet"/>
      <w:pStyle w:val="17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8">
    <w:nsid w:val="41AF1859"/>
    <w:multiLevelType w:val="multilevel"/>
    <w:tmpl w:val="41AF1859"/>
    <w:lvl w:ilvl="0" w:tentative="0">
      <w:start w:val="1"/>
      <w:numFmt w:val="decimal"/>
      <w:pStyle w:val="89"/>
      <w:lvlText w:val="表%1  "/>
      <w:lvlJc w:val="center"/>
      <w:pPr>
        <w:tabs>
          <w:tab w:val="left" w:pos="113"/>
        </w:tabs>
        <w:ind w:left="113" w:hanging="113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tabs>
          <w:tab w:val="left" w:pos="1485"/>
        </w:tabs>
        <w:ind w:left="1485" w:hanging="106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622D1657"/>
    <w:multiLevelType w:val="multilevel"/>
    <w:tmpl w:val="622D1657"/>
    <w:lvl w:ilvl="0" w:tentative="0">
      <w:start w:val="1"/>
      <w:numFmt w:val="lowerLetter"/>
      <w:pStyle w:val="62"/>
      <w:lvlText w:val="%1）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0">
    <w:nsid w:val="63B56409"/>
    <w:multiLevelType w:val="multilevel"/>
    <w:tmpl w:val="63B56409"/>
    <w:lvl w:ilvl="0" w:tentative="0">
      <w:start w:val="1"/>
      <w:numFmt w:val="decimal"/>
      <w:pStyle w:val="99"/>
      <w:lvlText w:val="%1"/>
      <w:lvlJc w:val="left"/>
      <w:pPr>
        <w:tabs>
          <w:tab w:val="left" w:pos="2086"/>
        </w:tabs>
        <w:ind w:left="2086" w:hanging="420"/>
      </w:pPr>
      <w:rPr>
        <w:rFonts w:hint="eastAsia" w:eastAsia="宋体"/>
        <w:b w:val="0"/>
        <w:i w:val="0"/>
        <w:sz w:val="21"/>
        <w:szCs w:val="20"/>
      </w:rPr>
    </w:lvl>
    <w:lvl w:ilvl="1" w:tentative="0">
      <w:start w:val="1"/>
      <w:numFmt w:val="decimal"/>
      <w:lvlText w:val="%1.%2."/>
      <w:lvlJc w:val="left"/>
      <w:pPr>
        <w:tabs>
          <w:tab w:val="left" w:pos="2233"/>
        </w:tabs>
        <w:ind w:left="2233" w:hanging="567"/>
      </w:pPr>
      <w:rPr>
        <w:rFonts w:hint="eastAsia"/>
      </w:rPr>
    </w:lvl>
    <w:lvl w:ilvl="2" w:tentative="0">
      <w:start w:val="0"/>
      <w:numFmt w:val="none"/>
      <w:lvlText w:val=""/>
      <w:lvlJc w:val="left"/>
      <w:pPr>
        <w:tabs>
          <w:tab w:val="left" w:pos="779"/>
        </w:tabs>
        <w:ind w:left="419" w:firstLine="0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2517"/>
        </w:tabs>
        <w:ind w:left="2517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2658"/>
        </w:tabs>
        <w:ind w:left="2658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2800"/>
        </w:tabs>
        <w:ind w:left="2800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2942"/>
        </w:tabs>
        <w:ind w:left="2942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3084"/>
        </w:tabs>
        <w:ind w:left="3084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3225"/>
        </w:tabs>
        <w:ind w:left="3225" w:hanging="1559"/>
      </w:pPr>
      <w:rPr>
        <w:rFonts w:hint="eastAsia"/>
      </w:rPr>
    </w:lvl>
  </w:abstractNum>
  <w:abstractNum w:abstractNumId="11">
    <w:nsid w:val="6ECD7C1F"/>
    <w:multiLevelType w:val="multilevel"/>
    <w:tmpl w:val="6ECD7C1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space"/>
      <w:lvlText w:val="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suff w:val="space"/>
      <w:lvlText w:val="%1.%3.%4.%5.%6 "/>
      <w:lvlJc w:val="left"/>
      <w:pPr>
        <w:ind w:left="0" w:firstLine="0"/>
      </w:pPr>
      <w:rPr>
        <w:rFonts w:hint="eastAsia" w:ascii="Arial Unicode MS" w:hAnsi="Arial Unicode MS" w:eastAsia="黑体"/>
        <w:b w:val="0"/>
        <w:i w:val="0"/>
        <w:sz w:val="28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>
    <w:nsid w:val="704C5DA1"/>
    <w:multiLevelType w:val="multilevel"/>
    <w:tmpl w:val="704C5DA1"/>
    <w:lvl w:ilvl="0" w:tentative="0">
      <w:start w:val="1"/>
      <w:numFmt w:val="decimal"/>
      <w:pStyle w:val="34"/>
      <w:lvlText w:val="（%1）"/>
      <w:lvlJc w:val="left"/>
      <w:pPr>
        <w:tabs>
          <w:tab w:val="left" w:pos="794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407"/>
        </w:tabs>
        <w:ind w:left="1407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27"/>
        </w:tabs>
        <w:ind w:left="1827" w:hanging="420"/>
      </w:pPr>
    </w:lvl>
    <w:lvl w:ilvl="3" w:tentative="0">
      <w:start w:val="1"/>
      <w:numFmt w:val="decimal"/>
      <w:lvlText w:val="%4."/>
      <w:lvlJc w:val="left"/>
      <w:pPr>
        <w:tabs>
          <w:tab w:val="left" w:pos="2247"/>
        </w:tabs>
        <w:ind w:left="2247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667"/>
        </w:tabs>
        <w:ind w:left="2667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87"/>
        </w:tabs>
        <w:ind w:left="3087" w:hanging="420"/>
      </w:pPr>
    </w:lvl>
    <w:lvl w:ilvl="6" w:tentative="0">
      <w:start w:val="1"/>
      <w:numFmt w:val="decimal"/>
      <w:lvlText w:val="%7."/>
      <w:lvlJc w:val="left"/>
      <w:pPr>
        <w:tabs>
          <w:tab w:val="left" w:pos="3507"/>
        </w:tabs>
        <w:ind w:left="3507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27"/>
        </w:tabs>
        <w:ind w:left="3927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47"/>
        </w:tabs>
        <w:ind w:left="4347" w:hanging="420"/>
      </w:pPr>
    </w:lvl>
  </w:abstractNum>
  <w:abstractNum w:abstractNumId="13">
    <w:nsid w:val="7FBB6BBD"/>
    <w:multiLevelType w:val="multilevel"/>
    <w:tmpl w:val="7FBB6BBD"/>
    <w:lvl w:ilvl="0" w:tentative="0">
      <w:start w:val="1"/>
      <w:numFmt w:val="decimal"/>
      <w:pStyle w:val="100"/>
      <w:lvlText w:val="图%1"/>
      <w:lvlJc w:val="center"/>
      <w:pPr>
        <w:tabs>
          <w:tab w:val="left" w:pos="1701"/>
        </w:tabs>
        <w:ind w:left="1701" w:hanging="340"/>
      </w:pPr>
      <w:rPr>
        <w:rFonts w:hint="eastAsia" w:eastAsia="宋体"/>
        <w:b w:val="0"/>
        <w:i w:val="0"/>
        <w:sz w:val="21"/>
        <w:szCs w:val="21"/>
      </w:rPr>
    </w:lvl>
    <w:lvl w:ilvl="1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b w:val="0"/>
        <w:i w:val="0"/>
        <w:sz w:val="21"/>
        <w:szCs w:val="21"/>
      </w:rPr>
    </w:lvl>
    <w:lvl w:ilvl="2" w:tentative="0">
      <w:start w:val="1"/>
      <w:numFmt w:val="decimal"/>
      <w:lvlText w:val="%3、"/>
      <w:lvlJc w:val="left"/>
      <w:pPr>
        <w:tabs>
          <w:tab w:val="left" w:pos="1200"/>
        </w:tabs>
        <w:ind w:left="120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4"/>
      <w:numFmt w:val="upperRoman"/>
      <w:lvlText w:val="%5、"/>
      <w:lvlJc w:val="left"/>
      <w:pPr>
        <w:tabs>
          <w:tab w:val="left" w:pos="2592"/>
        </w:tabs>
        <w:ind w:left="2592" w:hanging="912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7"/>
  </w:num>
  <w:num w:numId="5">
    <w:abstractNumId w:val="12"/>
  </w:num>
  <w:num w:numId="6">
    <w:abstractNumId w:val="9"/>
    <w:lvlOverride w:ilvl="0">
      <w:startOverride w:val="1"/>
    </w:lvlOverride>
  </w:num>
  <w:num w:numId="7">
    <w:abstractNumId w:val="6"/>
  </w:num>
  <w:num w:numId="8">
    <w:abstractNumId w:val="2"/>
  </w:num>
  <w:num w:numId="9">
    <w:abstractNumId w:val="8"/>
  </w:num>
  <w:num w:numId="10">
    <w:abstractNumId w:val="10"/>
  </w:num>
  <w:num w:numId="11">
    <w:abstractNumId w:val="13"/>
  </w:num>
  <w:num w:numId="12">
    <w:abstractNumId w:val="5"/>
  </w:num>
  <w:num w:numId="13">
    <w:abstractNumId w:val="3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hideSpellingErrors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attachedTemplate r:id="rId1"/>
  <w:documentProtection w:enforcement="0"/>
  <w:defaultTabStop w:val="424"/>
  <w:drawingGridHorizontalSpacing w:val="120"/>
  <w:drawingGridVerticalSpacing w:val="104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FE5"/>
    <w:rsid w:val="00000188"/>
    <w:rsid w:val="00000465"/>
    <w:rsid w:val="00002057"/>
    <w:rsid w:val="00003B77"/>
    <w:rsid w:val="00003E41"/>
    <w:rsid w:val="0000436D"/>
    <w:rsid w:val="00005704"/>
    <w:rsid w:val="00005846"/>
    <w:rsid w:val="0000619A"/>
    <w:rsid w:val="00006588"/>
    <w:rsid w:val="00006C83"/>
    <w:rsid w:val="00006F81"/>
    <w:rsid w:val="0001031B"/>
    <w:rsid w:val="00010BFC"/>
    <w:rsid w:val="00010F80"/>
    <w:rsid w:val="000110E0"/>
    <w:rsid w:val="000122BE"/>
    <w:rsid w:val="00012A35"/>
    <w:rsid w:val="00013151"/>
    <w:rsid w:val="0001333B"/>
    <w:rsid w:val="000137D7"/>
    <w:rsid w:val="000145A8"/>
    <w:rsid w:val="00014DF0"/>
    <w:rsid w:val="00016163"/>
    <w:rsid w:val="0001632E"/>
    <w:rsid w:val="000165EF"/>
    <w:rsid w:val="00016CF5"/>
    <w:rsid w:val="00017CCA"/>
    <w:rsid w:val="00017DCA"/>
    <w:rsid w:val="0002113E"/>
    <w:rsid w:val="00021A5A"/>
    <w:rsid w:val="00021BE3"/>
    <w:rsid w:val="00022020"/>
    <w:rsid w:val="00022552"/>
    <w:rsid w:val="00023CE8"/>
    <w:rsid w:val="0002541B"/>
    <w:rsid w:val="0002580B"/>
    <w:rsid w:val="000263F8"/>
    <w:rsid w:val="00026531"/>
    <w:rsid w:val="00026DF1"/>
    <w:rsid w:val="00027D8A"/>
    <w:rsid w:val="00027F75"/>
    <w:rsid w:val="000306F4"/>
    <w:rsid w:val="00030DFE"/>
    <w:rsid w:val="00030F01"/>
    <w:rsid w:val="00032036"/>
    <w:rsid w:val="00032A89"/>
    <w:rsid w:val="000347B4"/>
    <w:rsid w:val="00034DCB"/>
    <w:rsid w:val="00035396"/>
    <w:rsid w:val="00035D68"/>
    <w:rsid w:val="00035DF0"/>
    <w:rsid w:val="000361AD"/>
    <w:rsid w:val="0003745B"/>
    <w:rsid w:val="0003776E"/>
    <w:rsid w:val="00040243"/>
    <w:rsid w:val="00040A94"/>
    <w:rsid w:val="000412A8"/>
    <w:rsid w:val="00041E0D"/>
    <w:rsid w:val="00042547"/>
    <w:rsid w:val="000428A1"/>
    <w:rsid w:val="00042B88"/>
    <w:rsid w:val="00043288"/>
    <w:rsid w:val="00044F46"/>
    <w:rsid w:val="00045F03"/>
    <w:rsid w:val="000465A6"/>
    <w:rsid w:val="000476BD"/>
    <w:rsid w:val="00047D50"/>
    <w:rsid w:val="00051048"/>
    <w:rsid w:val="00051E5A"/>
    <w:rsid w:val="00051EBF"/>
    <w:rsid w:val="00052244"/>
    <w:rsid w:val="00052536"/>
    <w:rsid w:val="00052A2E"/>
    <w:rsid w:val="000530B4"/>
    <w:rsid w:val="000535C4"/>
    <w:rsid w:val="000551D9"/>
    <w:rsid w:val="000560A3"/>
    <w:rsid w:val="00056686"/>
    <w:rsid w:val="00060473"/>
    <w:rsid w:val="00060673"/>
    <w:rsid w:val="00061629"/>
    <w:rsid w:val="00061DC3"/>
    <w:rsid w:val="00062A02"/>
    <w:rsid w:val="00062D69"/>
    <w:rsid w:val="0006313C"/>
    <w:rsid w:val="00063577"/>
    <w:rsid w:val="00063F72"/>
    <w:rsid w:val="000641F6"/>
    <w:rsid w:val="00064365"/>
    <w:rsid w:val="00064905"/>
    <w:rsid w:val="00064C51"/>
    <w:rsid w:val="0006576D"/>
    <w:rsid w:val="000666CA"/>
    <w:rsid w:val="000674D3"/>
    <w:rsid w:val="00067EE6"/>
    <w:rsid w:val="00070A03"/>
    <w:rsid w:val="00072EC6"/>
    <w:rsid w:val="00073A57"/>
    <w:rsid w:val="00074A5F"/>
    <w:rsid w:val="00074D56"/>
    <w:rsid w:val="00075055"/>
    <w:rsid w:val="00075973"/>
    <w:rsid w:val="00075C61"/>
    <w:rsid w:val="00076F65"/>
    <w:rsid w:val="000772CA"/>
    <w:rsid w:val="00077540"/>
    <w:rsid w:val="00080495"/>
    <w:rsid w:val="00080673"/>
    <w:rsid w:val="00081570"/>
    <w:rsid w:val="00081722"/>
    <w:rsid w:val="00081CD7"/>
    <w:rsid w:val="000824BB"/>
    <w:rsid w:val="000827B5"/>
    <w:rsid w:val="00083308"/>
    <w:rsid w:val="00083BEF"/>
    <w:rsid w:val="0008480B"/>
    <w:rsid w:val="0008667C"/>
    <w:rsid w:val="000866A4"/>
    <w:rsid w:val="00086809"/>
    <w:rsid w:val="00086DC9"/>
    <w:rsid w:val="00087724"/>
    <w:rsid w:val="0009153D"/>
    <w:rsid w:val="00093AF2"/>
    <w:rsid w:val="00094858"/>
    <w:rsid w:val="00095172"/>
    <w:rsid w:val="00095375"/>
    <w:rsid w:val="000963CA"/>
    <w:rsid w:val="00096EAA"/>
    <w:rsid w:val="000976DD"/>
    <w:rsid w:val="000A00A4"/>
    <w:rsid w:val="000A1734"/>
    <w:rsid w:val="000A1D12"/>
    <w:rsid w:val="000A2436"/>
    <w:rsid w:val="000A3162"/>
    <w:rsid w:val="000A328D"/>
    <w:rsid w:val="000A43EA"/>
    <w:rsid w:val="000A4577"/>
    <w:rsid w:val="000A46EE"/>
    <w:rsid w:val="000A6E6D"/>
    <w:rsid w:val="000A7BFB"/>
    <w:rsid w:val="000B0EF2"/>
    <w:rsid w:val="000B0F62"/>
    <w:rsid w:val="000B18AA"/>
    <w:rsid w:val="000B1AD4"/>
    <w:rsid w:val="000B2430"/>
    <w:rsid w:val="000B26D0"/>
    <w:rsid w:val="000B2827"/>
    <w:rsid w:val="000B3C35"/>
    <w:rsid w:val="000B410A"/>
    <w:rsid w:val="000B500C"/>
    <w:rsid w:val="000B517A"/>
    <w:rsid w:val="000B51D1"/>
    <w:rsid w:val="000B678D"/>
    <w:rsid w:val="000B69C6"/>
    <w:rsid w:val="000B69DD"/>
    <w:rsid w:val="000B7457"/>
    <w:rsid w:val="000B78F1"/>
    <w:rsid w:val="000B7D70"/>
    <w:rsid w:val="000C2804"/>
    <w:rsid w:val="000C296C"/>
    <w:rsid w:val="000C3374"/>
    <w:rsid w:val="000C53AF"/>
    <w:rsid w:val="000C5F92"/>
    <w:rsid w:val="000C6087"/>
    <w:rsid w:val="000C6523"/>
    <w:rsid w:val="000D069A"/>
    <w:rsid w:val="000D0AFB"/>
    <w:rsid w:val="000D1A94"/>
    <w:rsid w:val="000D1E42"/>
    <w:rsid w:val="000D206D"/>
    <w:rsid w:val="000D20BA"/>
    <w:rsid w:val="000D3CF0"/>
    <w:rsid w:val="000D5327"/>
    <w:rsid w:val="000D63C7"/>
    <w:rsid w:val="000D6D82"/>
    <w:rsid w:val="000D722B"/>
    <w:rsid w:val="000E282A"/>
    <w:rsid w:val="000E2F55"/>
    <w:rsid w:val="000E332F"/>
    <w:rsid w:val="000E394D"/>
    <w:rsid w:val="000E3BB9"/>
    <w:rsid w:val="000E3E42"/>
    <w:rsid w:val="000E487D"/>
    <w:rsid w:val="000E4CAF"/>
    <w:rsid w:val="000E4FF0"/>
    <w:rsid w:val="000E59E7"/>
    <w:rsid w:val="000E5CAC"/>
    <w:rsid w:val="000E6676"/>
    <w:rsid w:val="000E7BA3"/>
    <w:rsid w:val="000E7CDC"/>
    <w:rsid w:val="000F1E78"/>
    <w:rsid w:val="000F2901"/>
    <w:rsid w:val="000F2A32"/>
    <w:rsid w:val="000F2DFE"/>
    <w:rsid w:val="000F3B5B"/>
    <w:rsid w:val="000F5C32"/>
    <w:rsid w:val="000F64C3"/>
    <w:rsid w:val="000F6B69"/>
    <w:rsid w:val="000F6C05"/>
    <w:rsid w:val="000F6E14"/>
    <w:rsid w:val="000F71AA"/>
    <w:rsid w:val="000F750D"/>
    <w:rsid w:val="000F7571"/>
    <w:rsid w:val="001000FD"/>
    <w:rsid w:val="0010033E"/>
    <w:rsid w:val="00100440"/>
    <w:rsid w:val="0010122F"/>
    <w:rsid w:val="00101331"/>
    <w:rsid w:val="00101735"/>
    <w:rsid w:val="00101CC3"/>
    <w:rsid w:val="00103341"/>
    <w:rsid w:val="001033FA"/>
    <w:rsid w:val="00103C9A"/>
    <w:rsid w:val="00104C10"/>
    <w:rsid w:val="001100F3"/>
    <w:rsid w:val="001103A9"/>
    <w:rsid w:val="00110BD1"/>
    <w:rsid w:val="00110EB9"/>
    <w:rsid w:val="001115BD"/>
    <w:rsid w:val="00112847"/>
    <w:rsid w:val="001134B8"/>
    <w:rsid w:val="001134E8"/>
    <w:rsid w:val="00113E2C"/>
    <w:rsid w:val="001151EF"/>
    <w:rsid w:val="0011559C"/>
    <w:rsid w:val="00115B4B"/>
    <w:rsid w:val="00115D01"/>
    <w:rsid w:val="00116E52"/>
    <w:rsid w:val="00117729"/>
    <w:rsid w:val="00120463"/>
    <w:rsid w:val="001207C4"/>
    <w:rsid w:val="00122E55"/>
    <w:rsid w:val="00122EFD"/>
    <w:rsid w:val="00123BF0"/>
    <w:rsid w:val="001247DF"/>
    <w:rsid w:val="00124CC9"/>
    <w:rsid w:val="00125540"/>
    <w:rsid w:val="00126CEE"/>
    <w:rsid w:val="00127801"/>
    <w:rsid w:val="00127AAC"/>
    <w:rsid w:val="00127B1C"/>
    <w:rsid w:val="00127C5C"/>
    <w:rsid w:val="00127ED8"/>
    <w:rsid w:val="00130472"/>
    <w:rsid w:val="001311FC"/>
    <w:rsid w:val="00132150"/>
    <w:rsid w:val="001322BB"/>
    <w:rsid w:val="00133068"/>
    <w:rsid w:val="0013424F"/>
    <w:rsid w:val="001343CC"/>
    <w:rsid w:val="001360F3"/>
    <w:rsid w:val="00137F95"/>
    <w:rsid w:val="00140F6C"/>
    <w:rsid w:val="0014117C"/>
    <w:rsid w:val="00141961"/>
    <w:rsid w:val="00141E38"/>
    <w:rsid w:val="00142898"/>
    <w:rsid w:val="001430E7"/>
    <w:rsid w:val="00143A03"/>
    <w:rsid w:val="00143ED2"/>
    <w:rsid w:val="001440AC"/>
    <w:rsid w:val="0014611E"/>
    <w:rsid w:val="00146344"/>
    <w:rsid w:val="00147530"/>
    <w:rsid w:val="001507F1"/>
    <w:rsid w:val="00150A41"/>
    <w:rsid w:val="00151DCF"/>
    <w:rsid w:val="00152DC9"/>
    <w:rsid w:val="00153348"/>
    <w:rsid w:val="0015759B"/>
    <w:rsid w:val="00157FD4"/>
    <w:rsid w:val="00160951"/>
    <w:rsid w:val="001611D4"/>
    <w:rsid w:val="00162229"/>
    <w:rsid w:val="00162549"/>
    <w:rsid w:val="0016255D"/>
    <w:rsid w:val="001626ED"/>
    <w:rsid w:val="0016287E"/>
    <w:rsid w:val="00162C5A"/>
    <w:rsid w:val="00162E38"/>
    <w:rsid w:val="00163054"/>
    <w:rsid w:val="001645F5"/>
    <w:rsid w:val="0016560C"/>
    <w:rsid w:val="00165FCE"/>
    <w:rsid w:val="00166B28"/>
    <w:rsid w:val="00167CFF"/>
    <w:rsid w:val="001705C7"/>
    <w:rsid w:val="0017112F"/>
    <w:rsid w:val="00172AAE"/>
    <w:rsid w:val="00172FFE"/>
    <w:rsid w:val="001754BC"/>
    <w:rsid w:val="001773E4"/>
    <w:rsid w:val="0018026E"/>
    <w:rsid w:val="0018029B"/>
    <w:rsid w:val="00180311"/>
    <w:rsid w:val="001812F5"/>
    <w:rsid w:val="00181B5C"/>
    <w:rsid w:val="0018211B"/>
    <w:rsid w:val="00182A06"/>
    <w:rsid w:val="0018366D"/>
    <w:rsid w:val="00183FB0"/>
    <w:rsid w:val="001842FA"/>
    <w:rsid w:val="001844D6"/>
    <w:rsid w:val="0018490C"/>
    <w:rsid w:val="00185217"/>
    <w:rsid w:val="00185882"/>
    <w:rsid w:val="00186747"/>
    <w:rsid w:val="00190348"/>
    <w:rsid w:val="001903EF"/>
    <w:rsid w:val="001907AA"/>
    <w:rsid w:val="001908FF"/>
    <w:rsid w:val="00190CAF"/>
    <w:rsid w:val="00191981"/>
    <w:rsid w:val="00192976"/>
    <w:rsid w:val="00192E10"/>
    <w:rsid w:val="00193DBC"/>
    <w:rsid w:val="00193EE1"/>
    <w:rsid w:val="00194330"/>
    <w:rsid w:val="00194B8C"/>
    <w:rsid w:val="0019540F"/>
    <w:rsid w:val="00195947"/>
    <w:rsid w:val="00196435"/>
    <w:rsid w:val="001965B5"/>
    <w:rsid w:val="0019785C"/>
    <w:rsid w:val="001979D5"/>
    <w:rsid w:val="00197C1C"/>
    <w:rsid w:val="001A026B"/>
    <w:rsid w:val="001A0674"/>
    <w:rsid w:val="001A17B9"/>
    <w:rsid w:val="001A1EC5"/>
    <w:rsid w:val="001A298A"/>
    <w:rsid w:val="001A2BB5"/>
    <w:rsid w:val="001A2C07"/>
    <w:rsid w:val="001A2F1C"/>
    <w:rsid w:val="001A37A1"/>
    <w:rsid w:val="001A4802"/>
    <w:rsid w:val="001A50FC"/>
    <w:rsid w:val="001A771E"/>
    <w:rsid w:val="001B025E"/>
    <w:rsid w:val="001B0861"/>
    <w:rsid w:val="001B092B"/>
    <w:rsid w:val="001B349A"/>
    <w:rsid w:val="001B421E"/>
    <w:rsid w:val="001B5584"/>
    <w:rsid w:val="001B6BF8"/>
    <w:rsid w:val="001B73BD"/>
    <w:rsid w:val="001B7EA0"/>
    <w:rsid w:val="001C0415"/>
    <w:rsid w:val="001C1E71"/>
    <w:rsid w:val="001C23DE"/>
    <w:rsid w:val="001C2B42"/>
    <w:rsid w:val="001C2D0E"/>
    <w:rsid w:val="001C451A"/>
    <w:rsid w:val="001C4D08"/>
    <w:rsid w:val="001C5E8E"/>
    <w:rsid w:val="001C6225"/>
    <w:rsid w:val="001C6516"/>
    <w:rsid w:val="001C7BC3"/>
    <w:rsid w:val="001D190C"/>
    <w:rsid w:val="001D265B"/>
    <w:rsid w:val="001D2AED"/>
    <w:rsid w:val="001D3DDA"/>
    <w:rsid w:val="001D501C"/>
    <w:rsid w:val="001D5676"/>
    <w:rsid w:val="001D573E"/>
    <w:rsid w:val="001D66DB"/>
    <w:rsid w:val="001D7B4F"/>
    <w:rsid w:val="001E0ACB"/>
    <w:rsid w:val="001E2BB4"/>
    <w:rsid w:val="001E35DB"/>
    <w:rsid w:val="001E3CDE"/>
    <w:rsid w:val="001E5798"/>
    <w:rsid w:val="001E6454"/>
    <w:rsid w:val="001E650A"/>
    <w:rsid w:val="001E703F"/>
    <w:rsid w:val="001E7396"/>
    <w:rsid w:val="001F0743"/>
    <w:rsid w:val="001F114B"/>
    <w:rsid w:val="001F11DB"/>
    <w:rsid w:val="001F1708"/>
    <w:rsid w:val="001F1765"/>
    <w:rsid w:val="001F1E2E"/>
    <w:rsid w:val="001F20E0"/>
    <w:rsid w:val="001F2281"/>
    <w:rsid w:val="001F24A3"/>
    <w:rsid w:val="001F24B5"/>
    <w:rsid w:val="001F2E60"/>
    <w:rsid w:val="001F2F29"/>
    <w:rsid w:val="001F3E53"/>
    <w:rsid w:val="001F4E54"/>
    <w:rsid w:val="001F6170"/>
    <w:rsid w:val="001F621B"/>
    <w:rsid w:val="001F64C5"/>
    <w:rsid w:val="001F6710"/>
    <w:rsid w:val="001F6FFF"/>
    <w:rsid w:val="002004A6"/>
    <w:rsid w:val="002004FE"/>
    <w:rsid w:val="002021C9"/>
    <w:rsid w:val="00202616"/>
    <w:rsid w:val="00202CA8"/>
    <w:rsid w:val="00202F16"/>
    <w:rsid w:val="00202FFC"/>
    <w:rsid w:val="00205A14"/>
    <w:rsid w:val="002063ED"/>
    <w:rsid w:val="0020660B"/>
    <w:rsid w:val="002069C7"/>
    <w:rsid w:val="00207573"/>
    <w:rsid w:val="002076F9"/>
    <w:rsid w:val="002101A6"/>
    <w:rsid w:val="0021166C"/>
    <w:rsid w:val="00211A70"/>
    <w:rsid w:val="00212709"/>
    <w:rsid w:val="00213F9F"/>
    <w:rsid w:val="00215316"/>
    <w:rsid w:val="00216E99"/>
    <w:rsid w:val="00220639"/>
    <w:rsid w:val="00221141"/>
    <w:rsid w:val="0022147F"/>
    <w:rsid w:val="002218BD"/>
    <w:rsid w:val="002218EA"/>
    <w:rsid w:val="00221F79"/>
    <w:rsid w:val="002229C3"/>
    <w:rsid w:val="00222BD7"/>
    <w:rsid w:val="002230CC"/>
    <w:rsid w:val="002231AB"/>
    <w:rsid w:val="00223301"/>
    <w:rsid w:val="00223528"/>
    <w:rsid w:val="00225142"/>
    <w:rsid w:val="0022533C"/>
    <w:rsid w:val="00225AA3"/>
    <w:rsid w:val="00225AD5"/>
    <w:rsid w:val="00226081"/>
    <w:rsid w:val="002261B8"/>
    <w:rsid w:val="00226397"/>
    <w:rsid w:val="0022656A"/>
    <w:rsid w:val="002266E2"/>
    <w:rsid w:val="002269C3"/>
    <w:rsid w:val="00226AD1"/>
    <w:rsid w:val="002270B6"/>
    <w:rsid w:val="0022741D"/>
    <w:rsid w:val="00230475"/>
    <w:rsid w:val="00230A96"/>
    <w:rsid w:val="00230C22"/>
    <w:rsid w:val="00231D54"/>
    <w:rsid w:val="00233E9B"/>
    <w:rsid w:val="00235418"/>
    <w:rsid w:val="00235E2A"/>
    <w:rsid w:val="002364A8"/>
    <w:rsid w:val="00236658"/>
    <w:rsid w:val="00237A13"/>
    <w:rsid w:val="00240ABA"/>
    <w:rsid w:val="00240D6C"/>
    <w:rsid w:val="00241296"/>
    <w:rsid w:val="00241942"/>
    <w:rsid w:val="00242078"/>
    <w:rsid w:val="00242E30"/>
    <w:rsid w:val="00246948"/>
    <w:rsid w:val="00247273"/>
    <w:rsid w:val="0024739E"/>
    <w:rsid w:val="0024760F"/>
    <w:rsid w:val="00247FFE"/>
    <w:rsid w:val="0025129A"/>
    <w:rsid w:val="002518D6"/>
    <w:rsid w:val="00252A28"/>
    <w:rsid w:val="00254348"/>
    <w:rsid w:val="0025458E"/>
    <w:rsid w:val="00254593"/>
    <w:rsid w:val="00256589"/>
    <w:rsid w:val="00256FED"/>
    <w:rsid w:val="00257C74"/>
    <w:rsid w:val="00257C7F"/>
    <w:rsid w:val="002607ED"/>
    <w:rsid w:val="00260E85"/>
    <w:rsid w:val="002621B1"/>
    <w:rsid w:val="002637ED"/>
    <w:rsid w:val="00263DFF"/>
    <w:rsid w:val="002641A9"/>
    <w:rsid w:val="002645F4"/>
    <w:rsid w:val="00265706"/>
    <w:rsid w:val="0026597D"/>
    <w:rsid w:val="00266D40"/>
    <w:rsid w:val="00270896"/>
    <w:rsid w:val="00270998"/>
    <w:rsid w:val="00270B2D"/>
    <w:rsid w:val="002716AF"/>
    <w:rsid w:val="00271809"/>
    <w:rsid w:val="00272234"/>
    <w:rsid w:val="002724CB"/>
    <w:rsid w:val="00272625"/>
    <w:rsid w:val="002726EF"/>
    <w:rsid w:val="002737E9"/>
    <w:rsid w:val="00273B58"/>
    <w:rsid w:val="00274EB8"/>
    <w:rsid w:val="00276199"/>
    <w:rsid w:val="0027620C"/>
    <w:rsid w:val="0027658F"/>
    <w:rsid w:val="0027707B"/>
    <w:rsid w:val="00277304"/>
    <w:rsid w:val="00277874"/>
    <w:rsid w:val="002779D6"/>
    <w:rsid w:val="00277EDD"/>
    <w:rsid w:val="00280492"/>
    <w:rsid w:val="00280954"/>
    <w:rsid w:val="0028122E"/>
    <w:rsid w:val="00282BF8"/>
    <w:rsid w:val="00283A17"/>
    <w:rsid w:val="00283E1C"/>
    <w:rsid w:val="002843AA"/>
    <w:rsid w:val="0028462F"/>
    <w:rsid w:val="002876BB"/>
    <w:rsid w:val="00287F69"/>
    <w:rsid w:val="00293E00"/>
    <w:rsid w:val="00293F4B"/>
    <w:rsid w:val="00294499"/>
    <w:rsid w:val="0029457A"/>
    <w:rsid w:val="00294A9C"/>
    <w:rsid w:val="002977B3"/>
    <w:rsid w:val="00297AB4"/>
    <w:rsid w:val="002A0A07"/>
    <w:rsid w:val="002A0CE8"/>
    <w:rsid w:val="002A0F69"/>
    <w:rsid w:val="002A1334"/>
    <w:rsid w:val="002A1CFD"/>
    <w:rsid w:val="002A2B4F"/>
    <w:rsid w:val="002A3DE0"/>
    <w:rsid w:val="002A421E"/>
    <w:rsid w:val="002A43DC"/>
    <w:rsid w:val="002A56BA"/>
    <w:rsid w:val="002A6A07"/>
    <w:rsid w:val="002A6D66"/>
    <w:rsid w:val="002A6D94"/>
    <w:rsid w:val="002A7724"/>
    <w:rsid w:val="002B0151"/>
    <w:rsid w:val="002B0806"/>
    <w:rsid w:val="002B16FA"/>
    <w:rsid w:val="002B1E79"/>
    <w:rsid w:val="002B59B1"/>
    <w:rsid w:val="002B5E1D"/>
    <w:rsid w:val="002B6865"/>
    <w:rsid w:val="002B6F3A"/>
    <w:rsid w:val="002B7233"/>
    <w:rsid w:val="002B7E7A"/>
    <w:rsid w:val="002C0766"/>
    <w:rsid w:val="002C08FB"/>
    <w:rsid w:val="002C16F0"/>
    <w:rsid w:val="002C1A4F"/>
    <w:rsid w:val="002C1B04"/>
    <w:rsid w:val="002C1C08"/>
    <w:rsid w:val="002C23B5"/>
    <w:rsid w:val="002C2778"/>
    <w:rsid w:val="002C2C1E"/>
    <w:rsid w:val="002C30A1"/>
    <w:rsid w:val="002C3C82"/>
    <w:rsid w:val="002C4380"/>
    <w:rsid w:val="002C5789"/>
    <w:rsid w:val="002C5F3F"/>
    <w:rsid w:val="002C6498"/>
    <w:rsid w:val="002C66DD"/>
    <w:rsid w:val="002C7064"/>
    <w:rsid w:val="002C72C4"/>
    <w:rsid w:val="002D0657"/>
    <w:rsid w:val="002D06C0"/>
    <w:rsid w:val="002D080E"/>
    <w:rsid w:val="002D1050"/>
    <w:rsid w:val="002D14B6"/>
    <w:rsid w:val="002D16C0"/>
    <w:rsid w:val="002D2AB3"/>
    <w:rsid w:val="002D41A2"/>
    <w:rsid w:val="002D45C8"/>
    <w:rsid w:val="002D536E"/>
    <w:rsid w:val="002D5C8C"/>
    <w:rsid w:val="002D6770"/>
    <w:rsid w:val="002E01C5"/>
    <w:rsid w:val="002E04F4"/>
    <w:rsid w:val="002E12E5"/>
    <w:rsid w:val="002E1D77"/>
    <w:rsid w:val="002E3176"/>
    <w:rsid w:val="002E3DF2"/>
    <w:rsid w:val="002E3F0E"/>
    <w:rsid w:val="002E5A04"/>
    <w:rsid w:val="002E5C75"/>
    <w:rsid w:val="002E666A"/>
    <w:rsid w:val="002E734B"/>
    <w:rsid w:val="002E7FEA"/>
    <w:rsid w:val="002F023B"/>
    <w:rsid w:val="002F050A"/>
    <w:rsid w:val="002F07FF"/>
    <w:rsid w:val="002F1C06"/>
    <w:rsid w:val="002F1FBA"/>
    <w:rsid w:val="002F2191"/>
    <w:rsid w:val="002F2BD1"/>
    <w:rsid w:val="002F3228"/>
    <w:rsid w:val="002F5077"/>
    <w:rsid w:val="002F50D0"/>
    <w:rsid w:val="002F510E"/>
    <w:rsid w:val="002F56D7"/>
    <w:rsid w:val="002F5948"/>
    <w:rsid w:val="002F5D0B"/>
    <w:rsid w:val="002F68B2"/>
    <w:rsid w:val="002F69DC"/>
    <w:rsid w:val="002F7021"/>
    <w:rsid w:val="002F713E"/>
    <w:rsid w:val="002F7AB4"/>
    <w:rsid w:val="00300542"/>
    <w:rsid w:val="00300574"/>
    <w:rsid w:val="00302C41"/>
    <w:rsid w:val="00302D78"/>
    <w:rsid w:val="00303E01"/>
    <w:rsid w:val="00303FA0"/>
    <w:rsid w:val="00304CDD"/>
    <w:rsid w:val="00306453"/>
    <w:rsid w:val="00306ED9"/>
    <w:rsid w:val="00307743"/>
    <w:rsid w:val="00310792"/>
    <w:rsid w:val="00310793"/>
    <w:rsid w:val="00310BC3"/>
    <w:rsid w:val="00312C4D"/>
    <w:rsid w:val="00312F88"/>
    <w:rsid w:val="0031494D"/>
    <w:rsid w:val="003150F3"/>
    <w:rsid w:val="00315646"/>
    <w:rsid w:val="0031689E"/>
    <w:rsid w:val="003169EC"/>
    <w:rsid w:val="0031765D"/>
    <w:rsid w:val="003210AE"/>
    <w:rsid w:val="003214DA"/>
    <w:rsid w:val="00321919"/>
    <w:rsid w:val="00321D75"/>
    <w:rsid w:val="00321F75"/>
    <w:rsid w:val="0032278F"/>
    <w:rsid w:val="003240CF"/>
    <w:rsid w:val="00324A74"/>
    <w:rsid w:val="0032655D"/>
    <w:rsid w:val="00326B56"/>
    <w:rsid w:val="003314C1"/>
    <w:rsid w:val="00331AA7"/>
    <w:rsid w:val="0033269A"/>
    <w:rsid w:val="003341B6"/>
    <w:rsid w:val="00336C05"/>
    <w:rsid w:val="003371F9"/>
    <w:rsid w:val="00337918"/>
    <w:rsid w:val="00341535"/>
    <w:rsid w:val="0034211C"/>
    <w:rsid w:val="00342782"/>
    <w:rsid w:val="003434CC"/>
    <w:rsid w:val="0034356B"/>
    <w:rsid w:val="00343CB5"/>
    <w:rsid w:val="0034418D"/>
    <w:rsid w:val="00344720"/>
    <w:rsid w:val="003447A1"/>
    <w:rsid w:val="00345EA6"/>
    <w:rsid w:val="0034646D"/>
    <w:rsid w:val="00350249"/>
    <w:rsid w:val="00350DD8"/>
    <w:rsid w:val="003511FC"/>
    <w:rsid w:val="00354F95"/>
    <w:rsid w:val="003555F6"/>
    <w:rsid w:val="00357E34"/>
    <w:rsid w:val="00360986"/>
    <w:rsid w:val="00361EA7"/>
    <w:rsid w:val="00361F1C"/>
    <w:rsid w:val="00362147"/>
    <w:rsid w:val="003625D2"/>
    <w:rsid w:val="00362F5F"/>
    <w:rsid w:val="00363905"/>
    <w:rsid w:val="00363E72"/>
    <w:rsid w:val="003640B6"/>
    <w:rsid w:val="003650F1"/>
    <w:rsid w:val="003702BB"/>
    <w:rsid w:val="00370398"/>
    <w:rsid w:val="00371B29"/>
    <w:rsid w:val="00373438"/>
    <w:rsid w:val="0037413F"/>
    <w:rsid w:val="003744D1"/>
    <w:rsid w:val="003746F0"/>
    <w:rsid w:val="003757B5"/>
    <w:rsid w:val="003769E4"/>
    <w:rsid w:val="00376AFC"/>
    <w:rsid w:val="00381C0F"/>
    <w:rsid w:val="003825C0"/>
    <w:rsid w:val="00382722"/>
    <w:rsid w:val="00382DD7"/>
    <w:rsid w:val="00383879"/>
    <w:rsid w:val="00384A18"/>
    <w:rsid w:val="003854DD"/>
    <w:rsid w:val="00387B12"/>
    <w:rsid w:val="00387F84"/>
    <w:rsid w:val="00390B32"/>
    <w:rsid w:val="00391551"/>
    <w:rsid w:val="00391D0B"/>
    <w:rsid w:val="003935F2"/>
    <w:rsid w:val="00393EB2"/>
    <w:rsid w:val="00394578"/>
    <w:rsid w:val="0039479E"/>
    <w:rsid w:val="00395058"/>
    <w:rsid w:val="00396481"/>
    <w:rsid w:val="00396C8A"/>
    <w:rsid w:val="00396CC5"/>
    <w:rsid w:val="00396E2F"/>
    <w:rsid w:val="00397120"/>
    <w:rsid w:val="00397572"/>
    <w:rsid w:val="003A0905"/>
    <w:rsid w:val="003A18EA"/>
    <w:rsid w:val="003A34F4"/>
    <w:rsid w:val="003A3B85"/>
    <w:rsid w:val="003A5850"/>
    <w:rsid w:val="003A6FCC"/>
    <w:rsid w:val="003B24C3"/>
    <w:rsid w:val="003B31D6"/>
    <w:rsid w:val="003B42E2"/>
    <w:rsid w:val="003B4C1B"/>
    <w:rsid w:val="003B5F14"/>
    <w:rsid w:val="003B66EE"/>
    <w:rsid w:val="003B725D"/>
    <w:rsid w:val="003C096F"/>
    <w:rsid w:val="003C23B2"/>
    <w:rsid w:val="003C2AD9"/>
    <w:rsid w:val="003C2C64"/>
    <w:rsid w:val="003C4E29"/>
    <w:rsid w:val="003C5A2F"/>
    <w:rsid w:val="003C5D94"/>
    <w:rsid w:val="003C5FDE"/>
    <w:rsid w:val="003D0079"/>
    <w:rsid w:val="003D11AE"/>
    <w:rsid w:val="003D20CB"/>
    <w:rsid w:val="003D23B2"/>
    <w:rsid w:val="003D245D"/>
    <w:rsid w:val="003D24D5"/>
    <w:rsid w:val="003D39B0"/>
    <w:rsid w:val="003D4415"/>
    <w:rsid w:val="003D5B67"/>
    <w:rsid w:val="003D7BC7"/>
    <w:rsid w:val="003E04B9"/>
    <w:rsid w:val="003E10C4"/>
    <w:rsid w:val="003E1939"/>
    <w:rsid w:val="003E1F77"/>
    <w:rsid w:val="003E2138"/>
    <w:rsid w:val="003E2C29"/>
    <w:rsid w:val="003E42C9"/>
    <w:rsid w:val="003E4B72"/>
    <w:rsid w:val="003E5368"/>
    <w:rsid w:val="003E5C55"/>
    <w:rsid w:val="003E618D"/>
    <w:rsid w:val="003E7BF3"/>
    <w:rsid w:val="003F08EB"/>
    <w:rsid w:val="003F110E"/>
    <w:rsid w:val="003F12D1"/>
    <w:rsid w:val="003F4837"/>
    <w:rsid w:val="003F4D52"/>
    <w:rsid w:val="003F6776"/>
    <w:rsid w:val="003F6EEF"/>
    <w:rsid w:val="003F6EF3"/>
    <w:rsid w:val="003F731E"/>
    <w:rsid w:val="003F79EB"/>
    <w:rsid w:val="00400418"/>
    <w:rsid w:val="00400A7A"/>
    <w:rsid w:val="004012CF"/>
    <w:rsid w:val="004026E6"/>
    <w:rsid w:val="00403B17"/>
    <w:rsid w:val="00404CDA"/>
    <w:rsid w:val="00404F58"/>
    <w:rsid w:val="00405359"/>
    <w:rsid w:val="00406B08"/>
    <w:rsid w:val="00406BD8"/>
    <w:rsid w:val="00407882"/>
    <w:rsid w:val="00411512"/>
    <w:rsid w:val="0041190A"/>
    <w:rsid w:val="00411D09"/>
    <w:rsid w:val="0041311B"/>
    <w:rsid w:val="0041369C"/>
    <w:rsid w:val="0041435E"/>
    <w:rsid w:val="00414C28"/>
    <w:rsid w:val="00416DE4"/>
    <w:rsid w:val="00417BC9"/>
    <w:rsid w:val="004204CB"/>
    <w:rsid w:val="00421C83"/>
    <w:rsid w:val="00422041"/>
    <w:rsid w:val="004223BC"/>
    <w:rsid w:val="00422BBD"/>
    <w:rsid w:val="00423249"/>
    <w:rsid w:val="00423555"/>
    <w:rsid w:val="004235D4"/>
    <w:rsid w:val="00423A7F"/>
    <w:rsid w:val="00423B91"/>
    <w:rsid w:val="00424A2C"/>
    <w:rsid w:val="00424CB4"/>
    <w:rsid w:val="00425835"/>
    <w:rsid w:val="00426353"/>
    <w:rsid w:val="004266DA"/>
    <w:rsid w:val="00426852"/>
    <w:rsid w:val="00427339"/>
    <w:rsid w:val="0042759A"/>
    <w:rsid w:val="00430042"/>
    <w:rsid w:val="00430BC3"/>
    <w:rsid w:val="00430D15"/>
    <w:rsid w:val="00431F80"/>
    <w:rsid w:val="00433667"/>
    <w:rsid w:val="004337FF"/>
    <w:rsid w:val="00433BFF"/>
    <w:rsid w:val="00433EAD"/>
    <w:rsid w:val="0043461A"/>
    <w:rsid w:val="00437097"/>
    <w:rsid w:val="00440AFF"/>
    <w:rsid w:val="00441952"/>
    <w:rsid w:val="00441DDC"/>
    <w:rsid w:val="00444097"/>
    <w:rsid w:val="00444D4A"/>
    <w:rsid w:val="004461C2"/>
    <w:rsid w:val="00446846"/>
    <w:rsid w:val="00447F60"/>
    <w:rsid w:val="00450920"/>
    <w:rsid w:val="00452B6F"/>
    <w:rsid w:val="00453874"/>
    <w:rsid w:val="0045534F"/>
    <w:rsid w:val="0045542F"/>
    <w:rsid w:val="00455FE2"/>
    <w:rsid w:val="0045637A"/>
    <w:rsid w:val="0045689C"/>
    <w:rsid w:val="004575B5"/>
    <w:rsid w:val="00457FDE"/>
    <w:rsid w:val="00462299"/>
    <w:rsid w:val="00462B6C"/>
    <w:rsid w:val="004631F3"/>
    <w:rsid w:val="004651D6"/>
    <w:rsid w:val="00465AAF"/>
    <w:rsid w:val="00465EC7"/>
    <w:rsid w:val="0046631A"/>
    <w:rsid w:val="0046750C"/>
    <w:rsid w:val="00470145"/>
    <w:rsid w:val="0047100B"/>
    <w:rsid w:val="00472769"/>
    <w:rsid w:val="00472838"/>
    <w:rsid w:val="00473627"/>
    <w:rsid w:val="00473666"/>
    <w:rsid w:val="0047443E"/>
    <w:rsid w:val="00474D40"/>
    <w:rsid w:val="004754C8"/>
    <w:rsid w:val="00475E54"/>
    <w:rsid w:val="00475F94"/>
    <w:rsid w:val="004774DF"/>
    <w:rsid w:val="00477EF1"/>
    <w:rsid w:val="004801D6"/>
    <w:rsid w:val="00481CA5"/>
    <w:rsid w:val="00481CB1"/>
    <w:rsid w:val="004832C4"/>
    <w:rsid w:val="00483539"/>
    <w:rsid w:val="004836FB"/>
    <w:rsid w:val="004842BC"/>
    <w:rsid w:val="00484909"/>
    <w:rsid w:val="004870F4"/>
    <w:rsid w:val="004877EC"/>
    <w:rsid w:val="004903F9"/>
    <w:rsid w:val="00491D8E"/>
    <w:rsid w:val="00492ACA"/>
    <w:rsid w:val="00492CFA"/>
    <w:rsid w:val="00493525"/>
    <w:rsid w:val="004936D2"/>
    <w:rsid w:val="00493891"/>
    <w:rsid w:val="00494A75"/>
    <w:rsid w:val="00495909"/>
    <w:rsid w:val="00496C9C"/>
    <w:rsid w:val="00497A8D"/>
    <w:rsid w:val="004A06E1"/>
    <w:rsid w:val="004A153B"/>
    <w:rsid w:val="004A19AD"/>
    <w:rsid w:val="004A20E6"/>
    <w:rsid w:val="004A2664"/>
    <w:rsid w:val="004A2ED8"/>
    <w:rsid w:val="004A47EB"/>
    <w:rsid w:val="004A6C00"/>
    <w:rsid w:val="004A6D10"/>
    <w:rsid w:val="004B1B45"/>
    <w:rsid w:val="004B1BD7"/>
    <w:rsid w:val="004B2125"/>
    <w:rsid w:val="004B22EA"/>
    <w:rsid w:val="004B2CA0"/>
    <w:rsid w:val="004B3A9E"/>
    <w:rsid w:val="004B428B"/>
    <w:rsid w:val="004B68A5"/>
    <w:rsid w:val="004C07FF"/>
    <w:rsid w:val="004C0A45"/>
    <w:rsid w:val="004C1070"/>
    <w:rsid w:val="004C14F7"/>
    <w:rsid w:val="004C15E4"/>
    <w:rsid w:val="004C3190"/>
    <w:rsid w:val="004C3712"/>
    <w:rsid w:val="004C4277"/>
    <w:rsid w:val="004C5DDF"/>
    <w:rsid w:val="004C672D"/>
    <w:rsid w:val="004C761B"/>
    <w:rsid w:val="004D0072"/>
    <w:rsid w:val="004D4A62"/>
    <w:rsid w:val="004D4E69"/>
    <w:rsid w:val="004D4F21"/>
    <w:rsid w:val="004D4FC3"/>
    <w:rsid w:val="004D5560"/>
    <w:rsid w:val="004D5716"/>
    <w:rsid w:val="004D6235"/>
    <w:rsid w:val="004D68FC"/>
    <w:rsid w:val="004D6CE9"/>
    <w:rsid w:val="004D7418"/>
    <w:rsid w:val="004D7473"/>
    <w:rsid w:val="004D79B1"/>
    <w:rsid w:val="004D7BE9"/>
    <w:rsid w:val="004E0346"/>
    <w:rsid w:val="004E10AD"/>
    <w:rsid w:val="004E1A89"/>
    <w:rsid w:val="004E208C"/>
    <w:rsid w:val="004E2175"/>
    <w:rsid w:val="004E21FF"/>
    <w:rsid w:val="004E2E8A"/>
    <w:rsid w:val="004E3068"/>
    <w:rsid w:val="004E3262"/>
    <w:rsid w:val="004E33DC"/>
    <w:rsid w:val="004E36D6"/>
    <w:rsid w:val="004E3904"/>
    <w:rsid w:val="004E4201"/>
    <w:rsid w:val="004E512B"/>
    <w:rsid w:val="004E54F2"/>
    <w:rsid w:val="004F0DB7"/>
    <w:rsid w:val="004F0EDC"/>
    <w:rsid w:val="004F0FEE"/>
    <w:rsid w:val="004F10CD"/>
    <w:rsid w:val="004F1CF1"/>
    <w:rsid w:val="004F3901"/>
    <w:rsid w:val="004F3D27"/>
    <w:rsid w:val="004F403C"/>
    <w:rsid w:val="004F41D5"/>
    <w:rsid w:val="004F5A2F"/>
    <w:rsid w:val="004F5DB9"/>
    <w:rsid w:val="004F5E6C"/>
    <w:rsid w:val="004F6404"/>
    <w:rsid w:val="004F672D"/>
    <w:rsid w:val="005013DA"/>
    <w:rsid w:val="00501B6F"/>
    <w:rsid w:val="00501E5C"/>
    <w:rsid w:val="00502536"/>
    <w:rsid w:val="005027D7"/>
    <w:rsid w:val="00502A2A"/>
    <w:rsid w:val="00502AF6"/>
    <w:rsid w:val="00503564"/>
    <w:rsid w:val="00504CD9"/>
    <w:rsid w:val="00505379"/>
    <w:rsid w:val="00505549"/>
    <w:rsid w:val="00506207"/>
    <w:rsid w:val="00507848"/>
    <w:rsid w:val="00507FDF"/>
    <w:rsid w:val="00510B48"/>
    <w:rsid w:val="005119A9"/>
    <w:rsid w:val="00511F4B"/>
    <w:rsid w:val="00513A64"/>
    <w:rsid w:val="00514801"/>
    <w:rsid w:val="005159BB"/>
    <w:rsid w:val="0051610F"/>
    <w:rsid w:val="00516A89"/>
    <w:rsid w:val="00516B38"/>
    <w:rsid w:val="00516E01"/>
    <w:rsid w:val="00517325"/>
    <w:rsid w:val="005226C6"/>
    <w:rsid w:val="0052481A"/>
    <w:rsid w:val="00524991"/>
    <w:rsid w:val="00524B36"/>
    <w:rsid w:val="00526826"/>
    <w:rsid w:val="005269A4"/>
    <w:rsid w:val="005272B1"/>
    <w:rsid w:val="00530186"/>
    <w:rsid w:val="0053020B"/>
    <w:rsid w:val="0053065D"/>
    <w:rsid w:val="0053211C"/>
    <w:rsid w:val="005324CB"/>
    <w:rsid w:val="005330B9"/>
    <w:rsid w:val="005333E1"/>
    <w:rsid w:val="00533521"/>
    <w:rsid w:val="005337EB"/>
    <w:rsid w:val="00533E60"/>
    <w:rsid w:val="005344F4"/>
    <w:rsid w:val="00534F27"/>
    <w:rsid w:val="00535D0C"/>
    <w:rsid w:val="00536B46"/>
    <w:rsid w:val="00537489"/>
    <w:rsid w:val="005374DB"/>
    <w:rsid w:val="00540D44"/>
    <w:rsid w:val="00541A00"/>
    <w:rsid w:val="00541F76"/>
    <w:rsid w:val="005436E6"/>
    <w:rsid w:val="00543B2F"/>
    <w:rsid w:val="0054494D"/>
    <w:rsid w:val="00544BE5"/>
    <w:rsid w:val="00544C36"/>
    <w:rsid w:val="005454C3"/>
    <w:rsid w:val="0054571E"/>
    <w:rsid w:val="00545B8E"/>
    <w:rsid w:val="00546294"/>
    <w:rsid w:val="00547557"/>
    <w:rsid w:val="00547E1C"/>
    <w:rsid w:val="00550595"/>
    <w:rsid w:val="00550AD3"/>
    <w:rsid w:val="00550C2C"/>
    <w:rsid w:val="00551369"/>
    <w:rsid w:val="0055149C"/>
    <w:rsid w:val="00552FF8"/>
    <w:rsid w:val="00554AFF"/>
    <w:rsid w:val="00555637"/>
    <w:rsid w:val="0055607E"/>
    <w:rsid w:val="00556182"/>
    <w:rsid w:val="00556F16"/>
    <w:rsid w:val="0056014F"/>
    <w:rsid w:val="00560A6C"/>
    <w:rsid w:val="00560D8D"/>
    <w:rsid w:val="00563A4B"/>
    <w:rsid w:val="0056425D"/>
    <w:rsid w:val="00564DB1"/>
    <w:rsid w:val="00565B3F"/>
    <w:rsid w:val="00565CF9"/>
    <w:rsid w:val="005676E0"/>
    <w:rsid w:val="005677AE"/>
    <w:rsid w:val="00570D9A"/>
    <w:rsid w:val="00571494"/>
    <w:rsid w:val="00571951"/>
    <w:rsid w:val="00572F09"/>
    <w:rsid w:val="00572FD5"/>
    <w:rsid w:val="005730B7"/>
    <w:rsid w:val="00574271"/>
    <w:rsid w:val="00574632"/>
    <w:rsid w:val="00575EC5"/>
    <w:rsid w:val="00576238"/>
    <w:rsid w:val="005777E0"/>
    <w:rsid w:val="0058111D"/>
    <w:rsid w:val="005811D6"/>
    <w:rsid w:val="00581323"/>
    <w:rsid w:val="005829B3"/>
    <w:rsid w:val="005829F2"/>
    <w:rsid w:val="0058404C"/>
    <w:rsid w:val="005859A2"/>
    <w:rsid w:val="00590E3D"/>
    <w:rsid w:val="00591805"/>
    <w:rsid w:val="00592F2C"/>
    <w:rsid w:val="005930AF"/>
    <w:rsid w:val="00593637"/>
    <w:rsid w:val="005939D5"/>
    <w:rsid w:val="005940F4"/>
    <w:rsid w:val="0059424C"/>
    <w:rsid w:val="005943DC"/>
    <w:rsid w:val="00594877"/>
    <w:rsid w:val="00594893"/>
    <w:rsid w:val="00594CBE"/>
    <w:rsid w:val="005950B5"/>
    <w:rsid w:val="00595B79"/>
    <w:rsid w:val="00595CAE"/>
    <w:rsid w:val="00595DF3"/>
    <w:rsid w:val="00596608"/>
    <w:rsid w:val="005966C0"/>
    <w:rsid w:val="005979DA"/>
    <w:rsid w:val="005A28A7"/>
    <w:rsid w:val="005A2E73"/>
    <w:rsid w:val="005A4133"/>
    <w:rsid w:val="005A4E6F"/>
    <w:rsid w:val="005A5206"/>
    <w:rsid w:val="005A5289"/>
    <w:rsid w:val="005A6324"/>
    <w:rsid w:val="005A6955"/>
    <w:rsid w:val="005B11F0"/>
    <w:rsid w:val="005B4475"/>
    <w:rsid w:val="005B71BD"/>
    <w:rsid w:val="005B7ED2"/>
    <w:rsid w:val="005C1108"/>
    <w:rsid w:val="005C1214"/>
    <w:rsid w:val="005C25A6"/>
    <w:rsid w:val="005C28D7"/>
    <w:rsid w:val="005C3379"/>
    <w:rsid w:val="005C45A7"/>
    <w:rsid w:val="005C4BD2"/>
    <w:rsid w:val="005C5E5D"/>
    <w:rsid w:val="005C5EA5"/>
    <w:rsid w:val="005C5F2F"/>
    <w:rsid w:val="005C5F97"/>
    <w:rsid w:val="005C6C34"/>
    <w:rsid w:val="005D017F"/>
    <w:rsid w:val="005D068C"/>
    <w:rsid w:val="005D2866"/>
    <w:rsid w:val="005D3742"/>
    <w:rsid w:val="005D37A2"/>
    <w:rsid w:val="005D454A"/>
    <w:rsid w:val="005D4677"/>
    <w:rsid w:val="005D4746"/>
    <w:rsid w:val="005D4C1F"/>
    <w:rsid w:val="005D577B"/>
    <w:rsid w:val="005D6763"/>
    <w:rsid w:val="005D6B19"/>
    <w:rsid w:val="005D7322"/>
    <w:rsid w:val="005D7FB5"/>
    <w:rsid w:val="005E0B1B"/>
    <w:rsid w:val="005E0CF4"/>
    <w:rsid w:val="005E152A"/>
    <w:rsid w:val="005E1546"/>
    <w:rsid w:val="005E1770"/>
    <w:rsid w:val="005E1948"/>
    <w:rsid w:val="005E1A43"/>
    <w:rsid w:val="005E2307"/>
    <w:rsid w:val="005E266C"/>
    <w:rsid w:val="005E3CA0"/>
    <w:rsid w:val="005E4116"/>
    <w:rsid w:val="005E51D8"/>
    <w:rsid w:val="005E64AC"/>
    <w:rsid w:val="005E65BD"/>
    <w:rsid w:val="005E6DD7"/>
    <w:rsid w:val="005F0177"/>
    <w:rsid w:val="005F0CFE"/>
    <w:rsid w:val="005F386E"/>
    <w:rsid w:val="005F40A9"/>
    <w:rsid w:val="005F4DB7"/>
    <w:rsid w:val="005F6420"/>
    <w:rsid w:val="005F650E"/>
    <w:rsid w:val="005F6A35"/>
    <w:rsid w:val="005F6D87"/>
    <w:rsid w:val="005F7DB1"/>
    <w:rsid w:val="00602438"/>
    <w:rsid w:val="0060255A"/>
    <w:rsid w:val="006035AE"/>
    <w:rsid w:val="00604218"/>
    <w:rsid w:val="00605C98"/>
    <w:rsid w:val="00606007"/>
    <w:rsid w:val="00606426"/>
    <w:rsid w:val="00607029"/>
    <w:rsid w:val="00607925"/>
    <w:rsid w:val="0061000E"/>
    <w:rsid w:val="00610B1F"/>
    <w:rsid w:val="00611389"/>
    <w:rsid w:val="00611A61"/>
    <w:rsid w:val="00612069"/>
    <w:rsid w:val="00612763"/>
    <w:rsid w:val="00613901"/>
    <w:rsid w:val="00614E93"/>
    <w:rsid w:val="00614FCA"/>
    <w:rsid w:val="00615ECD"/>
    <w:rsid w:val="00616134"/>
    <w:rsid w:val="0061655C"/>
    <w:rsid w:val="00620940"/>
    <w:rsid w:val="00622614"/>
    <w:rsid w:val="006227C3"/>
    <w:rsid w:val="00622EF4"/>
    <w:rsid w:val="00623594"/>
    <w:rsid w:val="00625034"/>
    <w:rsid w:val="006261F0"/>
    <w:rsid w:val="0062737E"/>
    <w:rsid w:val="0063096E"/>
    <w:rsid w:val="0063185F"/>
    <w:rsid w:val="0063257B"/>
    <w:rsid w:val="0063565A"/>
    <w:rsid w:val="0063571B"/>
    <w:rsid w:val="0063698A"/>
    <w:rsid w:val="00636A45"/>
    <w:rsid w:val="006375EB"/>
    <w:rsid w:val="006378FB"/>
    <w:rsid w:val="006404BF"/>
    <w:rsid w:val="00640750"/>
    <w:rsid w:val="00640A4A"/>
    <w:rsid w:val="0064112E"/>
    <w:rsid w:val="00641B82"/>
    <w:rsid w:val="0064203F"/>
    <w:rsid w:val="006453FF"/>
    <w:rsid w:val="00646ED4"/>
    <w:rsid w:val="00650749"/>
    <w:rsid w:val="00650D84"/>
    <w:rsid w:val="00651076"/>
    <w:rsid w:val="00651B72"/>
    <w:rsid w:val="00651CD0"/>
    <w:rsid w:val="006525EA"/>
    <w:rsid w:val="0065363C"/>
    <w:rsid w:val="0065415F"/>
    <w:rsid w:val="006544D2"/>
    <w:rsid w:val="00654767"/>
    <w:rsid w:val="00656210"/>
    <w:rsid w:val="006578E3"/>
    <w:rsid w:val="00660449"/>
    <w:rsid w:val="00660B78"/>
    <w:rsid w:val="0066283D"/>
    <w:rsid w:val="00662BF4"/>
    <w:rsid w:val="00663846"/>
    <w:rsid w:val="00663C65"/>
    <w:rsid w:val="00663CE2"/>
    <w:rsid w:val="00663F08"/>
    <w:rsid w:val="006642C5"/>
    <w:rsid w:val="006654B5"/>
    <w:rsid w:val="00665E2A"/>
    <w:rsid w:val="00670094"/>
    <w:rsid w:val="00670C9F"/>
    <w:rsid w:val="00670CA0"/>
    <w:rsid w:val="00674D11"/>
    <w:rsid w:val="006765E4"/>
    <w:rsid w:val="00676604"/>
    <w:rsid w:val="006769CC"/>
    <w:rsid w:val="00676F6B"/>
    <w:rsid w:val="0067705D"/>
    <w:rsid w:val="00677064"/>
    <w:rsid w:val="006777CE"/>
    <w:rsid w:val="00681450"/>
    <w:rsid w:val="00681F13"/>
    <w:rsid w:val="006822BE"/>
    <w:rsid w:val="006822E5"/>
    <w:rsid w:val="0068249B"/>
    <w:rsid w:val="0068264C"/>
    <w:rsid w:val="006831C1"/>
    <w:rsid w:val="00683807"/>
    <w:rsid w:val="00683A80"/>
    <w:rsid w:val="0068499A"/>
    <w:rsid w:val="00684BA0"/>
    <w:rsid w:val="00684E37"/>
    <w:rsid w:val="00685A7B"/>
    <w:rsid w:val="00687921"/>
    <w:rsid w:val="00691AF2"/>
    <w:rsid w:val="00692E6A"/>
    <w:rsid w:val="006930B9"/>
    <w:rsid w:val="006932F6"/>
    <w:rsid w:val="006934C7"/>
    <w:rsid w:val="0069365A"/>
    <w:rsid w:val="006947E8"/>
    <w:rsid w:val="00694A31"/>
    <w:rsid w:val="00695A58"/>
    <w:rsid w:val="006A03B7"/>
    <w:rsid w:val="006A0660"/>
    <w:rsid w:val="006A0D1E"/>
    <w:rsid w:val="006A0E9B"/>
    <w:rsid w:val="006A2359"/>
    <w:rsid w:val="006A260C"/>
    <w:rsid w:val="006A2F7E"/>
    <w:rsid w:val="006A37B8"/>
    <w:rsid w:val="006A4159"/>
    <w:rsid w:val="006A4486"/>
    <w:rsid w:val="006A6077"/>
    <w:rsid w:val="006A6C64"/>
    <w:rsid w:val="006A716B"/>
    <w:rsid w:val="006A73E1"/>
    <w:rsid w:val="006A73FA"/>
    <w:rsid w:val="006A7EA8"/>
    <w:rsid w:val="006B13D4"/>
    <w:rsid w:val="006B1A3F"/>
    <w:rsid w:val="006B2822"/>
    <w:rsid w:val="006B29C4"/>
    <w:rsid w:val="006B2AA8"/>
    <w:rsid w:val="006B4593"/>
    <w:rsid w:val="006B48BF"/>
    <w:rsid w:val="006B5CEF"/>
    <w:rsid w:val="006B60D0"/>
    <w:rsid w:val="006B704C"/>
    <w:rsid w:val="006C02CC"/>
    <w:rsid w:val="006C0512"/>
    <w:rsid w:val="006C09F2"/>
    <w:rsid w:val="006C0F04"/>
    <w:rsid w:val="006C21ED"/>
    <w:rsid w:val="006C2E88"/>
    <w:rsid w:val="006C3461"/>
    <w:rsid w:val="006C35CF"/>
    <w:rsid w:val="006C4266"/>
    <w:rsid w:val="006C4679"/>
    <w:rsid w:val="006C5387"/>
    <w:rsid w:val="006C5B4A"/>
    <w:rsid w:val="006C6D1B"/>
    <w:rsid w:val="006C7AD5"/>
    <w:rsid w:val="006D0914"/>
    <w:rsid w:val="006D0CCC"/>
    <w:rsid w:val="006D15A1"/>
    <w:rsid w:val="006D2622"/>
    <w:rsid w:val="006D3055"/>
    <w:rsid w:val="006D3BC9"/>
    <w:rsid w:val="006D3BE9"/>
    <w:rsid w:val="006D3FE5"/>
    <w:rsid w:val="006D4DFE"/>
    <w:rsid w:val="006D4F96"/>
    <w:rsid w:val="006D59BA"/>
    <w:rsid w:val="006D6A24"/>
    <w:rsid w:val="006D74D7"/>
    <w:rsid w:val="006D7F23"/>
    <w:rsid w:val="006E03BE"/>
    <w:rsid w:val="006E2511"/>
    <w:rsid w:val="006E2A36"/>
    <w:rsid w:val="006E2F49"/>
    <w:rsid w:val="006E3FB7"/>
    <w:rsid w:val="006E403E"/>
    <w:rsid w:val="006E4D57"/>
    <w:rsid w:val="006E58E5"/>
    <w:rsid w:val="006E6952"/>
    <w:rsid w:val="006E76A4"/>
    <w:rsid w:val="006F0456"/>
    <w:rsid w:val="006F1E81"/>
    <w:rsid w:val="006F1F85"/>
    <w:rsid w:val="006F211A"/>
    <w:rsid w:val="006F244D"/>
    <w:rsid w:val="006F3106"/>
    <w:rsid w:val="006F3A82"/>
    <w:rsid w:val="006F3F20"/>
    <w:rsid w:val="006F41CE"/>
    <w:rsid w:val="006F59BA"/>
    <w:rsid w:val="006F62D2"/>
    <w:rsid w:val="006F693B"/>
    <w:rsid w:val="00700C2B"/>
    <w:rsid w:val="00701A85"/>
    <w:rsid w:val="007022C0"/>
    <w:rsid w:val="00703B83"/>
    <w:rsid w:val="0070683B"/>
    <w:rsid w:val="00707F61"/>
    <w:rsid w:val="007105CA"/>
    <w:rsid w:val="007107E0"/>
    <w:rsid w:val="0071268D"/>
    <w:rsid w:val="007140EE"/>
    <w:rsid w:val="00714E1F"/>
    <w:rsid w:val="00715203"/>
    <w:rsid w:val="007154DF"/>
    <w:rsid w:val="0071565F"/>
    <w:rsid w:val="00715EA1"/>
    <w:rsid w:val="00716955"/>
    <w:rsid w:val="007203B8"/>
    <w:rsid w:val="00720D6E"/>
    <w:rsid w:val="0072314C"/>
    <w:rsid w:val="00724B21"/>
    <w:rsid w:val="00724C0F"/>
    <w:rsid w:val="00724FE5"/>
    <w:rsid w:val="00726196"/>
    <w:rsid w:val="007278FB"/>
    <w:rsid w:val="00727DCC"/>
    <w:rsid w:val="0073032F"/>
    <w:rsid w:val="00731094"/>
    <w:rsid w:val="00731317"/>
    <w:rsid w:val="007313EE"/>
    <w:rsid w:val="0073232C"/>
    <w:rsid w:val="00737649"/>
    <w:rsid w:val="00741C33"/>
    <w:rsid w:val="00741D30"/>
    <w:rsid w:val="00741F47"/>
    <w:rsid w:val="00742128"/>
    <w:rsid w:val="00742B97"/>
    <w:rsid w:val="00744981"/>
    <w:rsid w:val="00744A9F"/>
    <w:rsid w:val="00744EDA"/>
    <w:rsid w:val="007453D1"/>
    <w:rsid w:val="0074579A"/>
    <w:rsid w:val="00745BC5"/>
    <w:rsid w:val="00745EB4"/>
    <w:rsid w:val="007467E8"/>
    <w:rsid w:val="00746BB7"/>
    <w:rsid w:val="00746D3E"/>
    <w:rsid w:val="007515C0"/>
    <w:rsid w:val="007516F7"/>
    <w:rsid w:val="00751C97"/>
    <w:rsid w:val="00751E03"/>
    <w:rsid w:val="00751F5C"/>
    <w:rsid w:val="00752F32"/>
    <w:rsid w:val="0075317D"/>
    <w:rsid w:val="0075446B"/>
    <w:rsid w:val="00754FB9"/>
    <w:rsid w:val="007556D8"/>
    <w:rsid w:val="0075592E"/>
    <w:rsid w:val="0075652B"/>
    <w:rsid w:val="0076011F"/>
    <w:rsid w:val="00760297"/>
    <w:rsid w:val="007607E7"/>
    <w:rsid w:val="00761371"/>
    <w:rsid w:val="00762B3D"/>
    <w:rsid w:val="00763226"/>
    <w:rsid w:val="00763852"/>
    <w:rsid w:val="0076522D"/>
    <w:rsid w:val="007664C9"/>
    <w:rsid w:val="007673AE"/>
    <w:rsid w:val="00767BA1"/>
    <w:rsid w:val="00767C35"/>
    <w:rsid w:val="00770280"/>
    <w:rsid w:val="00770AE5"/>
    <w:rsid w:val="00770BAC"/>
    <w:rsid w:val="00771F5F"/>
    <w:rsid w:val="00772844"/>
    <w:rsid w:val="007728DA"/>
    <w:rsid w:val="0077368B"/>
    <w:rsid w:val="007749D6"/>
    <w:rsid w:val="00774B90"/>
    <w:rsid w:val="0077502D"/>
    <w:rsid w:val="0077607A"/>
    <w:rsid w:val="007761FD"/>
    <w:rsid w:val="0077637B"/>
    <w:rsid w:val="0077668C"/>
    <w:rsid w:val="00777439"/>
    <w:rsid w:val="00777E98"/>
    <w:rsid w:val="007801DE"/>
    <w:rsid w:val="00780493"/>
    <w:rsid w:val="00780550"/>
    <w:rsid w:val="00780E94"/>
    <w:rsid w:val="00781CB9"/>
    <w:rsid w:val="00784B8A"/>
    <w:rsid w:val="00785A14"/>
    <w:rsid w:val="00786183"/>
    <w:rsid w:val="0078621B"/>
    <w:rsid w:val="00786A7C"/>
    <w:rsid w:val="00786D74"/>
    <w:rsid w:val="007873EC"/>
    <w:rsid w:val="0079011E"/>
    <w:rsid w:val="0079085E"/>
    <w:rsid w:val="00790B17"/>
    <w:rsid w:val="00791140"/>
    <w:rsid w:val="00791C27"/>
    <w:rsid w:val="00791C95"/>
    <w:rsid w:val="00791ECA"/>
    <w:rsid w:val="007932FE"/>
    <w:rsid w:val="0079342A"/>
    <w:rsid w:val="00793B47"/>
    <w:rsid w:val="00794551"/>
    <w:rsid w:val="00794C38"/>
    <w:rsid w:val="00795B19"/>
    <w:rsid w:val="00795DE2"/>
    <w:rsid w:val="00797273"/>
    <w:rsid w:val="007A055E"/>
    <w:rsid w:val="007A13AC"/>
    <w:rsid w:val="007A1FE3"/>
    <w:rsid w:val="007A262B"/>
    <w:rsid w:val="007A3303"/>
    <w:rsid w:val="007A405A"/>
    <w:rsid w:val="007A4734"/>
    <w:rsid w:val="007A4E87"/>
    <w:rsid w:val="007A54D7"/>
    <w:rsid w:val="007A5E65"/>
    <w:rsid w:val="007A5EDC"/>
    <w:rsid w:val="007A65FC"/>
    <w:rsid w:val="007B01AC"/>
    <w:rsid w:val="007B04D3"/>
    <w:rsid w:val="007B0510"/>
    <w:rsid w:val="007B0FBA"/>
    <w:rsid w:val="007B20CE"/>
    <w:rsid w:val="007B2D9F"/>
    <w:rsid w:val="007B4697"/>
    <w:rsid w:val="007B47F6"/>
    <w:rsid w:val="007B5E4C"/>
    <w:rsid w:val="007B633A"/>
    <w:rsid w:val="007C1285"/>
    <w:rsid w:val="007C1682"/>
    <w:rsid w:val="007C1B82"/>
    <w:rsid w:val="007C3669"/>
    <w:rsid w:val="007C4173"/>
    <w:rsid w:val="007C4204"/>
    <w:rsid w:val="007C5C11"/>
    <w:rsid w:val="007C5E28"/>
    <w:rsid w:val="007C6C1F"/>
    <w:rsid w:val="007C7B85"/>
    <w:rsid w:val="007D00DA"/>
    <w:rsid w:val="007D0113"/>
    <w:rsid w:val="007D019E"/>
    <w:rsid w:val="007D042C"/>
    <w:rsid w:val="007D0673"/>
    <w:rsid w:val="007D0C89"/>
    <w:rsid w:val="007D173B"/>
    <w:rsid w:val="007D202F"/>
    <w:rsid w:val="007D2195"/>
    <w:rsid w:val="007D2A22"/>
    <w:rsid w:val="007D33B3"/>
    <w:rsid w:val="007D39BB"/>
    <w:rsid w:val="007D3E92"/>
    <w:rsid w:val="007D4B42"/>
    <w:rsid w:val="007D55D6"/>
    <w:rsid w:val="007D59CD"/>
    <w:rsid w:val="007D5BFE"/>
    <w:rsid w:val="007D5EC9"/>
    <w:rsid w:val="007E01F6"/>
    <w:rsid w:val="007E0B60"/>
    <w:rsid w:val="007E14CF"/>
    <w:rsid w:val="007E1726"/>
    <w:rsid w:val="007E1B74"/>
    <w:rsid w:val="007E2116"/>
    <w:rsid w:val="007E33FB"/>
    <w:rsid w:val="007E3482"/>
    <w:rsid w:val="007E48D6"/>
    <w:rsid w:val="007E4B14"/>
    <w:rsid w:val="007E5124"/>
    <w:rsid w:val="007E580B"/>
    <w:rsid w:val="007E6413"/>
    <w:rsid w:val="007E7437"/>
    <w:rsid w:val="007F29BA"/>
    <w:rsid w:val="007F4955"/>
    <w:rsid w:val="007F4B06"/>
    <w:rsid w:val="007F4C2D"/>
    <w:rsid w:val="007F52F7"/>
    <w:rsid w:val="007F59D2"/>
    <w:rsid w:val="007F6265"/>
    <w:rsid w:val="0080009F"/>
    <w:rsid w:val="008004F7"/>
    <w:rsid w:val="00801648"/>
    <w:rsid w:val="008028BC"/>
    <w:rsid w:val="00802EB1"/>
    <w:rsid w:val="00802F87"/>
    <w:rsid w:val="00803D73"/>
    <w:rsid w:val="0080401E"/>
    <w:rsid w:val="008055FD"/>
    <w:rsid w:val="008061AF"/>
    <w:rsid w:val="008066A6"/>
    <w:rsid w:val="00806718"/>
    <w:rsid w:val="00806BB9"/>
    <w:rsid w:val="00806FFE"/>
    <w:rsid w:val="00807294"/>
    <w:rsid w:val="008073B2"/>
    <w:rsid w:val="00807B9C"/>
    <w:rsid w:val="00807DB4"/>
    <w:rsid w:val="00810067"/>
    <w:rsid w:val="00810458"/>
    <w:rsid w:val="0081183D"/>
    <w:rsid w:val="008120AF"/>
    <w:rsid w:val="008144FC"/>
    <w:rsid w:val="00814864"/>
    <w:rsid w:val="00814F5D"/>
    <w:rsid w:val="00814FD8"/>
    <w:rsid w:val="008158AB"/>
    <w:rsid w:val="008166AA"/>
    <w:rsid w:val="00816B0F"/>
    <w:rsid w:val="00816E93"/>
    <w:rsid w:val="00817069"/>
    <w:rsid w:val="008202BF"/>
    <w:rsid w:val="00820B33"/>
    <w:rsid w:val="00821272"/>
    <w:rsid w:val="0082199F"/>
    <w:rsid w:val="00822484"/>
    <w:rsid w:val="0082259E"/>
    <w:rsid w:val="0082268B"/>
    <w:rsid w:val="00823D0C"/>
    <w:rsid w:val="00823ED2"/>
    <w:rsid w:val="0082453D"/>
    <w:rsid w:val="00826186"/>
    <w:rsid w:val="00826324"/>
    <w:rsid w:val="008307BD"/>
    <w:rsid w:val="00833A6B"/>
    <w:rsid w:val="00834BDD"/>
    <w:rsid w:val="00836291"/>
    <w:rsid w:val="00836345"/>
    <w:rsid w:val="00836F8F"/>
    <w:rsid w:val="00836FC4"/>
    <w:rsid w:val="00837253"/>
    <w:rsid w:val="00840998"/>
    <w:rsid w:val="00841284"/>
    <w:rsid w:val="008421F7"/>
    <w:rsid w:val="0084222D"/>
    <w:rsid w:val="00843FE3"/>
    <w:rsid w:val="00845285"/>
    <w:rsid w:val="00845819"/>
    <w:rsid w:val="00846CB3"/>
    <w:rsid w:val="0084762B"/>
    <w:rsid w:val="0085029C"/>
    <w:rsid w:val="00850812"/>
    <w:rsid w:val="00850EB6"/>
    <w:rsid w:val="00851735"/>
    <w:rsid w:val="00851C54"/>
    <w:rsid w:val="00852928"/>
    <w:rsid w:val="008531BA"/>
    <w:rsid w:val="00853C69"/>
    <w:rsid w:val="008548CE"/>
    <w:rsid w:val="00854E4E"/>
    <w:rsid w:val="008571CE"/>
    <w:rsid w:val="008622F2"/>
    <w:rsid w:val="0086352E"/>
    <w:rsid w:val="008640BF"/>
    <w:rsid w:val="00864C03"/>
    <w:rsid w:val="00865152"/>
    <w:rsid w:val="00865E9B"/>
    <w:rsid w:val="00866C88"/>
    <w:rsid w:val="00867872"/>
    <w:rsid w:val="00867C32"/>
    <w:rsid w:val="0087057E"/>
    <w:rsid w:val="008705C9"/>
    <w:rsid w:val="00870F99"/>
    <w:rsid w:val="00871632"/>
    <w:rsid w:val="00872FFA"/>
    <w:rsid w:val="00874AC6"/>
    <w:rsid w:val="00874FC5"/>
    <w:rsid w:val="008750AC"/>
    <w:rsid w:val="0087576E"/>
    <w:rsid w:val="00876977"/>
    <w:rsid w:val="00877261"/>
    <w:rsid w:val="00877AA1"/>
    <w:rsid w:val="00881877"/>
    <w:rsid w:val="00882184"/>
    <w:rsid w:val="00882DE0"/>
    <w:rsid w:val="008839B0"/>
    <w:rsid w:val="00883C57"/>
    <w:rsid w:val="008844A8"/>
    <w:rsid w:val="00884811"/>
    <w:rsid w:val="00884EA4"/>
    <w:rsid w:val="008850BE"/>
    <w:rsid w:val="008865A4"/>
    <w:rsid w:val="008866CA"/>
    <w:rsid w:val="008901C5"/>
    <w:rsid w:val="008902B1"/>
    <w:rsid w:val="00891D54"/>
    <w:rsid w:val="00893060"/>
    <w:rsid w:val="00893D88"/>
    <w:rsid w:val="0089405F"/>
    <w:rsid w:val="008940C8"/>
    <w:rsid w:val="00894231"/>
    <w:rsid w:val="008946A6"/>
    <w:rsid w:val="0089604F"/>
    <w:rsid w:val="00896E22"/>
    <w:rsid w:val="00897432"/>
    <w:rsid w:val="00897B37"/>
    <w:rsid w:val="00897EDD"/>
    <w:rsid w:val="008A0384"/>
    <w:rsid w:val="008A0539"/>
    <w:rsid w:val="008A2FF4"/>
    <w:rsid w:val="008A540F"/>
    <w:rsid w:val="008A5571"/>
    <w:rsid w:val="008A6AA8"/>
    <w:rsid w:val="008B05D8"/>
    <w:rsid w:val="008B15D6"/>
    <w:rsid w:val="008B2483"/>
    <w:rsid w:val="008B2DC5"/>
    <w:rsid w:val="008B3277"/>
    <w:rsid w:val="008B330D"/>
    <w:rsid w:val="008B3CF2"/>
    <w:rsid w:val="008B439A"/>
    <w:rsid w:val="008B4E3E"/>
    <w:rsid w:val="008B5D60"/>
    <w:rsid w:val="008B5F0F"/>
    <w:rsid w:val="008B63FC"/>
    <w:rsid w:val="008B6DA7"/>
    <w:rsid w:val="008C04A1"/>
    <w:rsid w:val="008C0F60"/>
    <w:rsid w:val="008C10ED"/>
    <w:rsid w:val="008C14F2"/>
    <w:rsid w:val="008C272A"/>
    <w:rsid w:val="008C2C2E"/>
    <w:rsid w:val="008C3612"/>
    <w:rsid w:val="008C37B5"/>
    <w:rsid w:val="008C406C"/>
    <w:rsid w:val="008C51A2"/>
    <w:rsid w:val="008C5223"/>
    <w:rsid w:val="008C5663"/>
    <w:rsid w:val="008C6965"/>
    <w:rsid w:val="008C6A6B"/>
    <w:rsid w:val="008D0518"/>
    <w:rsid w:val="008D057B"/>
    <w:rsid w:val="008D06CF"/>
    <w:rsid w:val="008D0CFB"/>
    <w:rsid w:val="008D0FFA"/>
    <w:rsid w:val="008D2396"/>
    <w:rsid w:val="008D2923"/>
    <w:rsid w:val="008D3216"/>
    <w:rsid w:val="008D33B3"/>
    <w:rsid w:val="008D46FB"/>
    <w:rsid w:val="008D5C6C"/>
    <w:rsid w:val="008D65F8"/>
    <w:rsid w:val="008D6A70"/>
    <w:rsid w:val="008D6DD6"/>
    <w:rsid w:val="008D6F43"/>
    <w:rsid w:val="008D7626"/>
    <w:rsid w:val="008E0F2A"/>
    <w:rsid w:val="008E1101"/>
    <w:rsid w:val="008E151E"/>
    <w:rsid w:val="008E19D9"/>
    <w:rsid w:val="008E20E0"/>
    <w:rsid w:val="008E2135"/>
    <w:rsid w:val="008E242A"/>
    <w:rsid w:val="008E2651"/>
    <w:rsid w:val="008E384C"/>
    <w:rsid w:val="008E3865"/>
    <w:rsid w:val="008E4203"/>
    <w:rsid w:val="008E489B"/>
    <w:rsid w:val="008E58AA"/>
    <w:rsid w:val="008E6540"/>
    <w:rsid w:val="008E6889"/>
    <w:rsid w:val="008E6C48"/>
    <w:rsid w:val="008E6D51"/>
    <w:rsid w:val="008E77F0"/>
    <w:rsid w:val="008E7E79"/>
    <w:rsid w:val="008F1223"/>
    <w:rsid w:val="008F185C"/>
    <w:rsid w:val="008F1AC2"/>
    <w:rsid w:val="008F2449"/>
    <w:rsid w:val="008F25F0"/>
    <w:rsid w:val="008F3020"/>
    <w:rsid w:val="008F348B"/>
    <w:rsid w:val="008F3C64"/>
    <w:rsid w:val="008F5393"/>
    <w:rsid w:val="008F53A9"/>
    <w:rsid w:val="008F56BB"/>
    <w:rsid w:val="008F5EC5"/>
    <w:rsid w:val="008F60D4"/>
    <w:rsid w:val="008F6767"/>
    <w:rsid w:val="008F6DC4"/>
    <w:rsid w:val="008F73F4"/>
    <w:rsid w:val="00900BBB"/>
    <w:rsid w:val="0090232C"/>
    <w:rsid w:val="00903841"/>
    <w:rsid w:val="009039B4"/>
    <w:rsid w:val="0090604D"/>
    <w:rsid w:val="00906DEE"/>
    <w:rsid w:val="00907348"/>
    <w:rsid w:val="00907DC9"/>
    <w:rsid w:val="00910238"/>
    <w:rsid w:val="00911927"/>
    <w:rsid w:val="00911F5A"/>
    <w:rsid w:val="009122DD"/>
    <w:rsid w:val="00912A95"/>
    <w:rsid w:val="00912B0E"/>
    <w:rsid w:val="00912C0E"/>
    <w:rsid w:val="00912F66"/>
    <w:rsid w:val="00913911"/>
    <w:rsid w:val="00913960"/>
    <w:rsid w:val="00915BCC"/>
    <w:rsid w:val="00915D97"/>
    <w:rsid w:val="009166AE"/>
    <w:rsid w:val="0092000D"/>
    <w:rsid w:val="009208D1"/>
    <w:rsid w:val="00920A46"/>
    <w:rsid w:val="00920C8D"/>
    <w:rsid w:val="00920D93"/>
    <w:rsid w:val="00920E12"/>
    <w:rsid w:val="0092127C"/>
    <w:rsid w:val="0092256C"/>
    <w:rsid w:val="00922D5A"/>
    <w:rsid w:val="00922DE7"/>
    <w:rsid w:val="009231A4"/>
    <w:rsid w:val="0092342A"/>
    <w:rsid w:val="00924C32"/>
    <w:rsid w:val="0092501A"/>
    <w:rsid w:val="00925E7D"/>
    <w:rsid w:val="009262C7"/>
    <w:rsid w:val="009270D1"/>
    <w:rsid w:val="00927BBD"/>
    <w:rsid w:val="00927E4A"/>
    <w:rsid w:val="009301F7"/>
    <w:rsid w:val="009305CA"/>
    <w:rsid w:val="00931695"/>
    <w:rsid w:val="00931BB7"/>
    <w:rsid w:val="009321AD"/>
    <w:rsid w:val="00932DBD"/>
    <w:rsid w:val="00933026"/>
    <w:rsid w:val="00933880"/>
    <w:rsid w:val="00935F5D"/>
    <w:rsid w:val="0093616E"/>
    <w:rsid w:val="00936C47"/>
    <w:rsid w:val="00936D44"/>
    <w:rsid w:val="00937137"/>
    <w:rsid w:val="00937A64"/>
    <w:rsid w:val="00937A6A"/>
    <w:rsid w:val="0094053F"/>
    <w:rsid w:val="009413FF"/>
    <w:rsid w:val="0094209B"/>
    <w:rsid w:val="009421A5"/>
    <w:rsid w:val="00942597"/>
    <w:rsid w:val="009426D9"/>
    <w:rsid w:val="00942759"/>
    <w:rsid w:val="009427B2"/>
    <w:rsid w:val="00943F92"/>
    <w:rsid w:val="00944130"/>
    <w:rsid w:val="0094475F"/>
    <w:rsid w:val="00945201"/>
    <w:rsid w:val="0094663F"/>
    <w:rsid w:val="00946AF7"/>
    <w:rsid w:val="00947641"/>
    <w:rsid w:val="009477EF"/>
    <w:rsid w:val="0094795F"/>
    <w:rsid w:val="00947DAA"/>
    <w:rsid w:val="0095010A"/>
    <w:rsid w:val="0095075C"/>
    <w:rsid w:val="00950BB6"/>
    <w:rsid w:val="0095409F"/>
    <w:rsid w:val="00954376"/>
    <w:rsid w:val="009549BF"/>
    <w:rsid w:val="00954AEA"/>
    <w:rsid w:val="00955258"/>
    <w:rsid w:val="00955579"/>
    <w:rsid w:val="0095577F"/>
    <w:rsid w:val="00956357"/>
    <w:rsid w:val="00957052"/>
    <w:rsid w:val="0095788F"/>
    <w:rsid w:val="00957BF0"/>
    <w:rsid w:val="00960199"/>
    <w:rsid w:val="00960EF4"/>
    <w:rsid w:val="00961109"/>
    <w:rsid w:val="00961514"/>
    <w:rsid w:val="009621C0"/>
    <w:rsid w:val="00962B62"/>
    <w:rsid w:val="00962F35"/>
    <w:rsid w:val="00963A80"/>
    <w:rsid w:val="009643A7"/>
    <w:rsid w:val="00966A21"/>
    <w:rsid w:val="00966FDA"/>
    <w:rsid w:val="00967168"/>
    <w:rsid w:val="0096732C"/>
    <w:rsid w:val="0097030D"/>
    <w:rsid w:val="00970727"/>
    <w:rsid w:val="00970AC7"/>
    <w:rsid w:val="009712D2"/>
    <w:rsid w:val="0097150D"/>
    <w:rsid w:val="00971D00"/>
    <w:rsid w:val="00974417"/>
    <w:rsid w:val="00975BB0"/>
    <w:rsid w:val="00975BEE"/>
    <w:rsid w:val="00975C67"/>
    <w:rsid w:val="0097612D"/>
    <w:rsid w:val="009773DD"/>
    <w:rsid w:val="00977CB7"/>
    <w:rsid w:val="0098008C"/>
    <w:rsid w:val="0098063C"/>
    <w:rsid w:val="0098115D"/>
    <w:rsid w:val="009827E4"/>
    <w:rsid w:val="00984EE3"/>
    <w:rsid w:val="00985A6C"/>
    <w:rsid w:val="00985BBE"/>
    <w:rsid w:val="00986AF4"/>
    <w:rsid w:val="00986DC1"/>
    <w:rsid w:val="009872F5"/>
    <w:rsid w:val="00987A65"/>
    <w:rsid w:val="0099005E"/>
    <w:rsid w:val="0099114F"/>
    <w:rsid w:val="00991879"/>
    <w:rsid w:val="00993766"/>
    <w:rsid w:val="009937CF"/>
    <w:rsid w:val="009939AF"/>
    <w:rsid w:val="00993A31"/>
    <w:rsid w:val="00994784"/>
    <w:rsid w:val="00994BEB"/>
    <w:rsid w:val="00994EC4"/>
    <w:rsid w:val="0099567E"/>
    <w:rsid w:val="00995BDA"/>
    <w:rsid w:val="00995CB0"/>
    <w:rsid w:val="00995DF7"/>
    <w:rsid w:val="00995F67"/>
    <w:rsid w:val="00996684"/>
    <w:rsid w:val="00996AB9"/>
    <w:rsid w:val="00996E40"/>
    <w:rsid w:val="00996FE3"/>
    <w:rsid w:val="00997405"/>
    <w:rsid w:val="00997C3C"/>
    <w:rsid w:val="009A0615"/>
    <w:rsid w:val="009A0B62"/>
    <w:rsid w:val="009A17FB"/>
    <w:rsid w:val="009A1DB8"/>
    <w:rsid w:val="009A2F6F"/>
    <w:rsid w:val="009A3FA7"/>
    <w:rsid w:val="009A4B2E"/>
    <w:rsid w:val="009A5F68"/>
    <w:rsid w:val="009A6765"/>
    <w:rsid w:val="009A6B4E"/>
    <w:rsid w:val="009A6CD1"/>
    <w:rsid w:val="009A70F6"/>
    <w:rsid w:val="009B0CFA"/>
    <w:rsid w:val="009B14DE"/>
    <w:rsid w:val="009B2380"/>
    <w:rsid w:val="009B2788"/>
    <w:rsid w:val="009B2A90"/>
    <w:rsid w:val="009B2BCE"/>
    <w:rsid w:val="009B3035"/>
    <w:rsid w:val="009B338D"/>
    <w:rsid w:val="009B3B9E"/>
    <w:rsid w:val="009B6F8E"/>
    <w:rsid w:val="009B7D03"/>
    <w:rsid w:val="009B7FC9"/>
    <w:rsid w:val="009C2B20"/>
    <w:rsid w:val="009C4EA7"/>
    <w:rsid w:val="009C5CC4"/>
    <w:rsid w:val="009C6CE0"/>
    <w:rsid w:val="009C7BE8"/>
    <w:rsid w:val="009D0110"/>
    <w:rsid w:val="009D0598"/>
    <w:rsid w:val="009D4A6C"/>
    <w:rsid w:val="009D6013"/>
    <w:rsid w:val="009D6438"/>
    <w:rsid w:val="009D67F1"/>
    <w:rsid w:val="009D78C1"/>
    <w:rsid w:val="009D7CF1"/>
    <w:rsid w:val="009E05B8"/>
    <w:rsid w:val="009E1619"/>
    <w:rsid w:val="009E1773"/>
    <w:rsid w:val="009E2142"/>
    <w:rsid w:val="009E3035"/>
    <w:rsid w:val="009E377C"/>
    <w:rsid w:val="009E3EC4"/>
    <w:rsid w:val="009E4D7D"/>
    <w:rsid w:val="009E4E99"/>
    <w:rsid w:val="009E5B92"/>
    <w:rsid w:val="009E6C6C"/>
    <w:rsid w:val="009E6F08"/>
    <w:rsid w:val="009E7E72"/>
    <w:rsid w:val="009F046A"/>
    <w:rsid w:val="009F11E4"/>
    <w:rsid w:val="009F26C2"/>
    <w:rsid w:val="009F4163"/>
    <w:rsid w:val="009F486B"/>
    <w:rsid w:val="009F5121"/>
    <w:rsid w:val="009F5D1F"/>
    <w:rsid w:val="009F624A"/>
    <w:rsid w:val="009F6874"/>
    <w:rsid w:val="009F6AFD"/>
    <w:rsid w:val="009F7287"/>
    <w:rsid w:val="00A00671"/>
    <w:rsid w:val="00A00C77"/>
    <w:rsid w:val="00A00D46"/>
    <w:rsid w:val="00A00DE3"/>
    <w:rsid w:val="00A0167E"/>
    <w:rsid w:val="00A01EC3"/>
    <w:rsid w:val="00A10776"/>
    <w:rsid w:val="00A1244D"/>
    <w:rsid w:val="00A12F60"/>
    <w:rsid w:val="00A13488"/>
    <w:rsid w:val="00A14283"/>
    <w:rsid w:val="00A1447F"/>
    <w:rsid w:val="00A1503B"/>
    <w:rsid w:val="00A150DA"/>
    <w:rsid w:val="00A153E4"/>
    <w:rsid w:val="00A161F0"/>
    <w:rsid w:val="00A16395"/>
    <w:rsid w:val="00A16921"/>
    <w:rsid w:val="00A16F23"/>
    <w:rsid w:val="00A174A5"/>
    <w:rsid w:val="00A17E63"/>
    <w:rsid w:val="00A23010"/>
    <w:rsid w:val="00A2436E"/>
    <w:rsid w:val="00A26677"/>
    <w:rsid w:val="00A2752B"/>
    <w:rsid w:val="00A27B89"/>
    <w:rsid w:val="00A30752"/>
    <w:rsid w:val="00A30DC5"/>
    <w:rsid w:val="00A30E8E"/>
    <w:rsid w:val="00A31846"/>
    <w:rsid w:val="00A32151"/>
    <w:rsid w:val="00A32226"/>
    <w:rsid w:val="00A326A3"/>
    <w:rsid w:val="00A32906"/>
    <w:rsid w:val="00A347C7"/>
    <w:rsid w:val="00A34A54"/>
    <w:rsid w:val="00A35356"/>
    <w:rsid w:val="00A40E08"/>
    <w:rsid w:val="00A416F0"/>
    <w:rsid w:val="00A422FB"/>
    <w:rsid w:val="00A426FC"/>
    <w:rsid w:val="00A42C35"/>
    <w:rsid w:val="00A42CB8"/>
    <w:rsid w:val="00A4309A"/>
    <w:rsid w:val="00A4415F"/>
    <w:rsid w:val="00A449A2"/>
    <w:rsid w:val="00A44AD5"/>
    <w:rsid w:val="00A4521A"/>
    <w:rsid w:val="00A453D1"/>
    <w:rsid w:val="00A45A6D"/>
    <w:rsid w:val="00A460A6"/>
    <w:rsid w:val="00A5195C"/>
    <w:rsid w:val="00A535D2"/>
    <w:rsid w:val="00A5397C"/>
    <w:rsid w:val="00A5399A"/>
    <w:rsid w:val="00A54748"/>
    <w:rsid w:val="00A552DB"/>
    <w:rsid w:val="00A55328"/>
    <w:rsid w:val="00A55499"/>
    <w:rsid w:val="00A55C2C"/>
    <w:rsid w:val="00A56665"/>
    <w:rsid w:val="00A568E0"/>
    <w:rsid w:val="00A56AF5"/>
    <w:rsid w:val="00A56D51"/>
    <w:rsid w:val="00A574BD"/>
    <w:rsid w:val="00A60DC2"/>
    <w:rsid w:val="00A61236"/>
    <w:rsid w:val="00A612FC"/>
    <w:rsid w:val="00A613B4"/>
    <w:rsid w:val="00A629D8"/>
    <w:rsid w:val="00A65ECF"/>
    <w:rsid w:val="00A6615A"/>
    <w:rsid w:val="00A6663D"/>
    <w:rsid w:val="00A666F7"/>
    <w:rsid w:val="00A6782F"/>
    <w:rsid w:val="00A67990"/>
    <w:rsid w:val="00A67EF1"/>
    <w:rsid w:val="00A71D0E"/>
    <w:rsid w:val="00A72483"/>
    <w:rsid w:val="00A72492"/>
    <w:rsid w:val="00A726D9"/>
    <w:rsid w:val="00A72A52"/>
    <w:rsid w:val="00A732E9"/>
    <w:rsid w:val="00A735FB"/>
    <w:rsid w:val="00A74F9D"/>
    <w:rsid w:val="00A75308"/>
    <w:rsid w:val="00A754EF"/>
    <w:rsid w:val="00A75F8D"/>
    <w:rsid w:val="00A76767"/>
    <w:rsid w:val="00A76B8C"/>
    <w:rsid w:val="00A76FB6"/>
    <w:rsid w:val="00A770F6"/>
    <w:rsid w:val="00A8112B"/>
    <w:rsid w:val="00A81712"/>
    <w:rsid w:val="00A81861"/>
    <w:rsid w:val="00A81B8C"/>
    <w:rsid w:val="00A82336"/>
    <w:rsid w:val="00A84548"/>
    <w:rsid w:val="00A85558"/>
    <w:rsid w:val="00A86567"/>
    <w:rsid w:val="00A86C92"/>
    <w:rsid w:val="00A86D49"/>
    <w:rsid w:val="00A90B37"/>
    <w:rsid w:val="00A90DB3"/>
    <w:rsid w:val="00A90DB8"/>
    <w:rsid w:val="00A95529"/>
    <w:rsid w:val="00A96DDE"/>
    <w:rsid w:val="00A979B0"/>
    <w:rsid w:val="00A97DE5"/>
    <w:rsid w:val="00AA04F7"/>
    <w:rsid w:val="00AA0A25"/>
    <w:rsid w:val="00AA0E6B"/>
    <w:rsid w:val="00AA18C2"/>
    <w:rsid w:val="00AA29D9"/>
    <w:rsid w:val="00AA2F51"/>
    <w:rsid w:val="00AA3D95"/>
    <w:rsid w:val="00AA554A"/>
    <w:rsid w:val="00AA5855"/>
    <w:rsid w:val="00AA58BE"/>
    <w:rsid w:val="00AA67E3"/>
    <w:rsid w:val="00AA7F1B"/>
    <w:rsid w:val="00AB01E3"/>
    <w:rsid w:val="00AB0DF6"/>
    <w:rsid w:val="00AB1922"/>
    <w:rsid w:val="00AB2543"/>
    <w:rsid w:val="00AB3211"/>
    <w:rsid w:val="00AB457B"/>
    <w:rsid w:val="00AB5016"/>
    <w:rsid w:val="00AB66D1"/>
    <w:rsid w:val="00AB67BE"/>
    <w:rsid w:val="00AB6FAA"/>
    <w:rsid w:val="00AB7512"/>
    <w:rsid w:val="00AB7B38"/>
    <w:rsid w:val="00AC013D"/>
    <w:rsid w:val="00AC158D"/>
    <w:rsid w:val="00AC194F"/>
    <w:rsid w:val="00AC1F77"/>
    <w:rsid w:val="00AC3FC3"/>
    <w:rsid w:val="00AC574E"/>
    <w:rsid w:val="00AC620E"/>
    <w:rsid w:val="00AC6E7C"/>
    <w:rsid w:val="00AD0249"/>
    <w:rsid w:val="00AD0D5A"/>
    <w:rsid w:val="00AD0FC6"/>
    <w:rsid w:val="00AD1D82"/>
    <w:rsid w:val="00AD2ECD"/>
    <w:rsid w:val="00AD33D8"/>
    <w:rsid w:val="00AD3D7A"/>
    <w:rsid w:val="00AD4614"/>
    <w:rsid w:val="00AD5283"/>
    <w:rsid w:val="00AD58EF"/>
    <w:rsid w:val="00AD6B06"/>
    <w:rsid w:val="00AD6B25"/>
    <w:rsid w:val="00AD6E90"/>
    <w:rsid w:val="00AD6EDB"/>
    <w:rsid w:val="00AD707F"/>
    <w:rsid w:val="00AD72BA"/>
    <w:rsid w:val="00AD7416"/>
    <w:rsid w:val="00AD78CF"/>
    <w:rsid w:val="00AD799E"/>
    <w:rsid w:val="00AD7A30"/>
    <w:rsid w:val="00AE0B83"/>
    <w:rsid w:val="00AE122E"/>
    <w:rsid w:val="00AE1598"/>
    <w:rsid w:val="00AE1778"/>
    <w:rsid w:val="00AE4979"/>
    <w:rsid w:val="00AE4EC2"/>
    <w:rsid w:val="00AE4FA0"/>
    <w:rsid w:val="00AE6B34"/>
    <w:rsid w:val="00AE7EFF"/>
    <w:rsid w:val="00AF0339"/>
    <w:rsid w:val="00AF0B92"/>
    <w:rsid w:val="00AF0CE1"/>
    <w:rsid w:val="00AF2ACB"/>
    <w:rsid w:val="00AF5CE7"/>
    <w:rsid w:val="00AF5D2A"/>
    <w:rsid w:val="00AF70C5"/>
    <w:rsid w:val="00AF77F1"/>
    <w:rsid w:val="00AF7A31"/>
    <w:rsid w:val="00B002D0"/>
    <w:rsid w:val="00B0100E"/>
    <w:rsid w:val="00B013A6"/>
    <w:rsid w:val="00B01438"/>
    <w:rsid w:val="00B01D6E"/>
    <w:rsid w:val="00B0351F"/>
    <w:rsid w:val="00B03844"/>
    <w:rsid w:val="00B05082"/>
    <w:rsid w:val="00B064FA"/>
    <w:rsid w:val="00B06739"/>
    <w:rsid w:val="00B071EF"/>
    <w:rsid w:val="00B0795A"/>
    <w:rsid w:val="00B1022C"/>
    <w:rsid w:val="00B1030A"/>
    <w:rsid w:val="00B1274F"/>
    <w:rsid w:val="00B1282D"/>
    <w:rsid w:val="00B12E24"/>
    <w:rsid w:val="00B14074"/>
    <w:rsid w:val="00B150B1"/>
    <w:rsid w:val="00B150F6"/>
    <w:rsid w:val="00B15265"/>
    <w:rsid w:val="00B153B2"/>
    <w:rsid w:val="00B15D75"/>
    <w:rsid w:val="00B16530"/>
    <w:rsid w:val="00B16AA1"/>
    <w:rsid w:val="00B16F8E"/>
    <w:rsid w:val="00B200DC"/>
    <w:rsid w:val="00B21A45"/>
    <w:rsid w:val="00B22419"/>
    <w:rsid w:val="00B22D66"/>
    <w:rsid w:val="00B24F2E"/>
    <w:rsid w:val="00B255E5"/>
    <w:rsid w:val="00B255F2"/>
    <w:rsid w:val="00B260CB"/>
    <w:rsid w:val="00B264EF"/>
    <w:rsid w:val="00B27A64"/>
    <w:rsid w:val="00B27CFC"/>
    <w:rsid w:val="00B30046"/>
    <w:rsid w:val="00B3096C"/>
    <w:rsid w:val="00B30FEF"/>
    <w:rsid w:val="00B31083"/>
    <w:rsid w:val="00B312E4"/>
    <w:rsid w:val="00B32189"/>
    <w:rsid w:val="00B3329F"/>
    <w:rsid w:val="00B33A4C"/>
    <w:rsid w:val="00B3401A"/>
    <w:rsid w:val="00B340B8"/>
    <w:rsid w:val="00B34B93"/>
    <w:rsid w:val="00B35874"/>
    <w:rsid w:val="00B35CEE"/>
    <w:rsid w:val="00B361FC"/>
    <w:rsid w:val="00B369F4"/>
    <w:rsid w:val="00B37084"/>
    <w:rsid w:val="00B37DB0"/>
    <w:rsid w:val="00B37E70"/>
    <w:rsid w:val="00B37EA5"/>
    <w:rsid w:val="00B37FBD"/>
    <w:rsid w:val="00B400D0"/>
    <w:rsid w:val="00B41968"/>
    <w:rsid w:val="00B42667"/>
    <w:rsid w:val="00B42695"/>
    <w:rsid w:val="00B43B52"/>
    <w:rsid w:val="00B43FC7"/>
    <w:rsid w:val="00B45A83"/>
    <w:rsid w:val="00B45D11"/>
    <w:rsid w:val="00B46EBA"/>
    <w:rsid w:val="00B471E3"/>
    <w:rsid w:val="00B52163"/>
    <w:rsid w:val="00B52A1E"/>
    <w:rsid w:val="00B52E9C"/>
    <w:rsid w:val="00B5310F"/>
    <w:rsid w:val="00B5336E"/>
    <w:rsid w:val="00B53998"/>
    <w:rsid w:val="00B5464F"/>
    <w:rsid w:val="00B5499B"/>
    <w:rsid w:val="00B5511B"/>
    <w:rsid w:val="00B55FE5"/>
    <w:rsid w:val="00B56D1C"/>
    <w:rsid w:val="00B57F4B"/>
    <w:rsid w:val="00B60520"/>
    <w:rsid w:val="00B6129D"/>
    <w:rsid w:val="00B6141A"/>
    <w:rsid w:val="00B614D5"/>
    <w:rsid w:val="00B624EE"/>
    <w:rsid w:val="00B63CD9"/>
    <w:rsid w:val="00B66299"/>
    <w:rsid w:val="00B66512"/>
    <w:rsid w:val="00B673C3"/>
    <w:rsid w:val="00B70361"/>
    <w:rsid w:val="00B708D1"/>
    <w:rsid w:val="00B70E9A"/>
    <w:rsid w:val="00B7100C"/>
    <w:rsid w:val="00B71CF9"/>
    <w:rsid w:val="00B72019"/>
    <w:rsid w:val="00B723F2"/>
    <w:rsid w:val="00B73494"/>
    <w:rsid w:val="00B7357E"/>
    <w:rsid w:val="00B73B68"/>
    <w:rsid w:val="00B73D96"/>
    <w:rsid w:val="00B74823"/>
    <w:rsid w:val="00B76299"/>
    <w:rsid w:val="00B7749A"/>
    <w:rsid w:val="00B77AAD"/>
    <w:rsid w:val="00B77BBD"/>
    <w:rsid w:val="00B77FF0"/>
    <w:rsid w:val="00B80B0B"/>
    <w:rsid w:val="00B8220A"/>
    <w:rsid w:val="00B82AD1"/>
    <w:rsid w:val="00B8363E"/>
    <w:rsid w:val="00B84671"/>
    <w:rsid w:val="00B8490D"/>
    <w:rsid w:val="00B84BF7"/>
    <w:rsid w:val="00B864DE"/>
    <w:rsid w:val="00B8702B"/>
    <w:rsid w:val="00B87618"/>
    <w:rsid w:val="00B90B2B"/>
    <w:rsid w:val="00B9138A"/>
    <w:rsid w:val="00B91775"/>
    <w:rsid w:val="00B9224A"/>
    <w:rsid w:val="00B92CF5"/>
    <w:rsid w:val="00B92E06"/>
    <w:rsid w:val="00B9404C"/>
    <w:rsid w:val="00B947C4"/>
    <w:rsid w:val="00B94CCD"/>
    <w:rsid w:val="00B964E6"/>
    <w:rsid w:val="00B97498"/>
    <w:rsid w:val="00B9767D"/>
    <w:rsid w:val="00BA0047"/>
    <w:rsid w:val="00BA006E"/>
    <w:rsid w:val="00BA0B41"/>
    <w:rsid w:val="00BA0FD8"/>
    <w:rsid w:val="00BA1B2F"/>
    <w:rsid w:val="00BA1E36"/>
    <w:rsid w:val="00BA2B8F"/>
    <w:rsid w:val="00BA3497"/>
    <w:rsid w:val="00BA3695"/>
    <w:rsid w:val="00BA4898"/>
    <w:rsid w:val="00BA4A2D"/>
    <w:rsid w:val="00BA4E50"/>
    <w:rsid w:val="00BA515B"/>
    <w:rsid w:val="00BA5EAF"/>
    <w:rsid w:val="00BA6521"/>
    <w:rsid w:val="00BB00E0"/>
    <w:rsid w:val="00BB22E9"/>
    <w:rsid w:val="00BB2E05"/>
    <w:rsid w:val="00BB4679"/>
    <w:rsid w:val="00BB4B52"/>
    <w:rsid w:val="00BB5914"/>
    <w:rsid w:val="00BB7FE6"/>
    <w:rsid w:val="00BC00D3"/>
    <w:rsid w:val="00BC034D"/>
    <w:rsid w:val="00BC03EE"/>
    <w:rsid w:val="00BC1277"/>
    <w:rsid w:val="00BC3E9B"/>
    <w:rsid w:val="00BC4927"/>
    <w:rsid w:val="00BC494A"/>
    <w:rsid w:val="00BD0108"/>
    <w:rsid w:val="00BD21E2"/>
    <w:rsid w:val="00BD2D22"/>
    <w:rsid w:val="00BD32AF"/>
    <w:rsid w:val="00BD3A08"/>
    <w:rsid w:val="00BD44B5"/>
    <w:rsid w:val="00BD4FBE"/>
    <w:rsid w:val="00BD53FD"/>
    <w:rsid w:val="00BD592D"/>
    <w:rsid w:val="00BD7A03"/>
    <w:rsid w:val="00BE1A46"/>
    <w:rsid w:val="00BE1F38"/>
    <w:rsid w:val="00BE1FDB"/>
    <w:rsid w:val="00BE469F"/>
    <w:rsid w:val="00BE5543"/>
    <w:rsid w:val="00BE63F3"/>
    <w:rsid w:val="00BE64FD"/>
    <w:rsid w:val="00BE6730"/>
    <w:rsid w:val="00BE68FF"/>
    <w:rsid w:val="00BE69D9"/>
    <w:rsid w:val="00BE6B77"/>
    <w:rsid w:val="00BE6D10"/>
    <w:rsid w:val="00BE6E54"/>
    <w:rsid w:val="00BE70BB"/>
    <w:rsid w:val="00BF00A7"/>
    <w:rsid w:val="00BF0DFB"/>
    <w:rsid w:val="00BF24CF"/>
    <w:rsid w:val="00BF3139"/>
    <w:rsid w:val="00BF4E39"/>
    <w:rsid w:val="00BF5492"/>
    <w:rsid w:val="00BF5D79"/>
    <w:rsid w:val="00BF65A7"/>
    <w:rsid w:val="00BF7222"/>
    <w:rsid w:val="00BF7650"/>
    <w:rsid w:val="00BF7E7A"/>
    <w:rsid w:val="00C0090C"/>
    <w:rsid w:val="00C01139"/>
    <w:rsid w:val="00C01595"/>
    <w:rsid w:val="00C01BFE"/>
    <w:rsid w:val="00C02366"/>
    <w:rsid w:val="00C0241F"/>
    <w:rsid w:val="00C036CD"/>
    <w:rsid w:val="00C039C8"/>
    <w:rsid w:val="00C03CEE"/>
    <w:rsid w:val="00C0499C"/>
    <w:rsid w:val="00C05447"/>
    <w:rsid w:val="00C07765"/>
    <w:rsid w:val="00C104D0"/>
    <w:rsid w:val="00C109BF"/>
    <w:rsid w:val="00C10AB1"/>
    <w:rsid w:val="00C10B23"/>
    <w:rsid w:val="00C11156"/>
    <w:rsid w:val="00C1126F"/>
    <w:rsid w:val="00C11A9E"/>
    <w:rsid w:val="00C13AFC"/>
    <w:rsid w:val="00C13B2A"/>
    <w:rsid w:val="00C13BAE"/>
    <w:rsid w:val="00C14FAD"/>
    <w:rsid w:val="00C14FB4"/>
    <w:rsid w:val="00C15932"/>
    <w:rsid w:val="00C165D1"/>
    <w:rsid w:val="00C16ED6"/>
    <w:rsid w:val="00C220BF"/>
    <w:rsid w:val="00C22169"/>
    <w:rsid w:val="00C2356F"/>
    <w:rsid w:val="00C23C33"/>
    <w:rsid w:val="00C24362"/>
    <w:rsid w:val="00C24B6F"/>
    <w:rsid w:val="00C26A92"/>
    <w:rsid w:val="00C26DBE"/>
    <w:rsid w:val="00C30EEC"/>
    <w:rsid w:val="00C31FCC"/>
    <w:rsid w:val="00C33053"/>
    <w:rsid w:val="00C33058"/>
    <w:rsid w:val="00C33DA8"/>
    <w:rsid w:val="00C340FE"/>
    <w:rsid w:val="00C34E23"/>
    <w:rsid w:val="00C36C7A"/>
    <w:rsid w:val="00C36DAE"/>
    <w:rsid w:val="00C3768E"/>
    <w:rsid w:val="00C37DEE"/>
    <w:rsid w:val="00C40382"/>
    <w:rsid w:val="00C4054E"/>
    <w:rsid w:val="00C40864"/>
    <w:rsid w:val="00C41AF0"/>
    <w:rsid w:val="00C4211C"/>
    <w:rsid w:val="00C42264"/>
    <w:rsid w:val="00C4244F"/>
    <w:rsid w:val="00C42501"/>
    <w:rsid w:val="00C42AA3"/>
    <w:rsid w:val="00C442A4"/>
    <w:rsid w:val="00C44E5E"/>
    <w:rsid w:val="00C45891"/>
    <w:rsid w:val="00C45A76"/>
    <w:rsid w:val="00C45C88"/>
    <w:rsid w:val="00C460BF"/>
    <w:rsid w:val="00C46C04"/>
    <w:rsid w:val="00C4729C"/>
    <w:rsid w:val="00C479A2"/>
    <w:rsid w:val="00C50370"/>
    <w:rsid w:val="00C50890"/>
    <w:rsid w:val="00C51201"/>
    <w:rsid w:val="00C527D6"/>
    <w:rsid w:val="00C53421"/>
    <w:rsid w:val="00C5447B"/>
    <w:rsid w:val="00C5460A"/>
    <w:rsid w:val="00C5479E"/>
    <w:rsid w:val="00C56AB9"/>
    <w:rsid w:val="00C578C1"/>
    <w:rsid w:val="00C60494"/>
    <w:rsid w:val="00C6064C"/>
    <w:rsid w:val="00C61EB4"/>
    <w:rsid w:val="00C61F9C"/>
    <w:rsid w:val="00C627DB"/>
    <w:rsid w:val="00C62B33"/>
    <w:rsid w:val="00C6364B"/>
    <w:rsid w:val="00C66327"/>
    <w:rsid w:val="00C669AD"/>
    <w:rsid w:val="00C708D9"/>
    <w:rsid w:val="00C70E89"/>
    <w:rsid w:val="00C7125E"/>
    <w:rsid w:val="00C715EE"/>
    <w:rsid w:val="00C71716"/>
    <w:rsid w:val="00C7189E"/>
    <w:rsid w:val="00C71CC9"/>
    <w:rsid w:val="00C71EFC"/>
    <w:rsid w:val="00C71F80"/>
    <w:rsid w:val="00C72E04"/>
    <w:rsid w:val="00C732A4"/>
    <w:rsid w:val="00C73373"/>
    <w:rsid w:val="00C7461A"/>
    <w:rsid w:val="00C7461E"/>
    <w:rsid w:val="00C7525B"/>
    <w:rsid w:val="00C75C31"/>
    <w:rsid w:val="00C75DC1"/>
    <w:rsid w:val="00C75DC7"/>
    <w:rsid w:val="00C760AD"/>
    <w:rsid w:val="00C7662B"/>
    <w:rsid w:val="00C766E2"/>
    <w:rsid w:val="00C77784"/>
    <w:rsid w:val="00C77B9A"/>
    <w:rsid w:val="00C80A20"/>
    <w:rsid w:val="00C8150C"/>
    <w:rsid w:val="00C81BF2"/>
    <w:rsid w:val="00C825C9"/>
    <w:rsid w:val="00C8553C"/>
    <w:rsid w:val="00C85623"/>
    <w:rsid w:val="00C85F31"/>
    <w:rsid w:val="00C862AE"/>
    <w:rsid w:val="00C878D8"/>
    <w:rsid w:val="00C87943"/>
    <w:rsid w:val="00C87A87"/>
    <w:rsid w:val="00C87D7C"/>
    <w:rsid w:val="00C87F03"/>
    <w:rsid w:val="00C914A4"/>
    <w:rsid w:val="00C91BC7"/>
    <w:rsid w:val="00C91F06"/>
    <w:rsid w:val="00C93109"/>
    <w:rsid w:val="00C932C4"/>
    <w:rsid w:val="00C942FD"/>
    <w:rsid w:val="00C96143"/>
    <w:rsid w:val="00C96F8C"/>
    <w:rsid w:val="00CA0B9A"/>
    <w:rsid w:val="00CA196A"/>
    <w:rsid w:val="00CA1CA7"/>
    <w:rsid w:val="00CA256A"/>
    <w:rsid w:val="00CA2F0A"/>
    <w:rsid w:val="00CA2F2C"/>
    <w:rsid w:val="00CA314A"/>
    <w:rsid w:val="00CA3B38"/>
    <w:rsid w:val="00CA47CF"/>
    <w:rsid w:val="00CA4810"/>
    <w:rsid w:val="00CA4BE4"/>
    <w:rsid w:val="00CA5074"/>
    <w:rsid w:val="00CA5CAA"/>
    <w:rsid w:val="00CA69E6"/>
    <w:rsid w:val="00CA7251"/>
    <w:rsid w:val="00CA7A3F"/>
    <w:rsid w:val="00CB0C12"/>
    <w:rsid w:val="00CB0E8D"/>
    <w:rsid w:val="00CB13BD"/>
    <w:rsid w:val="00CB1554"/>
    <w:rsid w:val="00CB18BB"/>
    <w:rsid w:val="00CB2058"/>
    <w:rsid w:val="00CB364F"/>
    <w:rsid w:val="00CB3B7D"/>
    <w:rsid w:val="00CB3FA6"/>
    <w:rsid w:val="00CB564E"/>
    <w:rsid w:val="00CB5E6C"/>
    <w:rsid w:val="00CB6565"/>
    <w:rsid w:val="00CB7382"/>
    <w:rsid w:val="00CC0621"/>
    <w:rsid w:val="00CC0BB1"/>
    <w:rsid w:val="00CC21E0"/>
    <w:rsid w:val="00CC7BBD"/>
    <w:rsid w:val="00CD0282"/>
    <w:rsid w:val="00CD0E60"/>
    <w:rsid w:val="00CD0EA4"/>
    <w:rsid w:val="00CD14C5"/>
    <w:rsid w:val="00CD2362"/>
    <w:rsid w:val="00CD2E16"/>
    <w:rsid w:val="00CD3922"/>
    <w:rsid w:val="00CD3F88"/>
    <w:rsid w:val="00CD5E66"/>
    <w:rsid w:val="00CD6B7E"/>
    <w:rsid w:val="00CD7727"/>
    <w:rsid w:val="00CD7F4B"/>
    <w:rsid w:val="00CE039D"/>
    <w:rsid w:val="00CE06B7"/>
    <w:rsid w:val="00CE0933"/>
    <w:rsid w:val="00CE0C1E"/>
    <w:rsid w:val="00CE1501"/>
    <w:rsid w:val="00CE17D5"/>
    <w:rsid w:val="00CE2707"/>
    <w:rsid w:val="00CE2A11"/>
    <w:rsid w:val="00CE2D5D"/>
    <w:rsid w:val="00CE2FEC"/>
    <w:rsid w:val="00CE33C8"/>
    <w:rsid w:val="00CE3C2C"/>
    <w:rsid w:val="00CE641E"/>
    <w:rsid w:val="00CE6B7B"/>
    <w:rsid w:val="00CE74F1"/>
    <w:rsid w:val="00CF24A8"/>
    <w:rsid w:val="00CF2780"/>
    <w:rsid w:val="00CF3637"/>
    <w:rsid w:val="00CF5855"/>
    <w:rsid w:val="00CF5D57"/>
    <w:rsid w:val="00CF6B57"/>
    <w:rsid w:val="00CF792E"/>
    <w:rsid w:val="00CF7FC9"/>
    <w:rsid w:val="00D00709"/>
    <w:rsid w:val="00D00930"/>
    <w:rsid w:val="00D00984"/>
    <w:rsid w:val="00D00B33"/>
    <w:rsid w:val="00D00C44"/>
    <w:rsid w:val="00D0109B"/>
    <w:rsid w:val="00D013E4"/>
    <w:rsid w:val="00D02303"/>
    <w:rsid w:val="00D02D34"/>
    <w:rsid w:val="00D041F9"/>
    <w:rsid w:val="00D0505D"/>
    <w:rsid w:val="00D05349"/>
    <w:rsid w:val="00D06072"/>
    <w:rsid w:val="00D10416"/>
    <w:rsid w:val="00D124CA"/>
    <w:rsid w:val="00D12D14"/>
    <w:rsid w:val="00D13EE7"/>
    <w:rsid w:val="00D14047"/>
    <w:rsid w:val="00D1445D"/>
    <w:rsid w:val="00D1465F"/>
    <w:rsid w:val="00D15470"/>
    <w:rsid w:val="00D20D88"/>
    <w:rsid w:val="00D21793"/>
    <w:rsid w:val="00D225DD"/>
    <w:rsid w:val="00D236FC"/>
    <w:rsid w:val="00D24EED"/>
    <w:rsid w:val="00D25C57"/>
    <w:rsid w:val="00D260DF"/>
    <w:rsid w:val="00D26967"/>
    <w:rsid w:val="00D26D3F"/>
    <w:rsid w:val="00D2738F"/>
    <w:rsid w:val="00D3069A"/>
    <w:rsid w:val="00D3157D"/>
    <w:rsid w:val="00D31582"/>
    <w:rsid w:val="00D31D31"/>
    <w:rsid w:val="00D31DAA"/>
    <w:rsid w:val="00D322C2"/>
    <w:rsid w:val="00D324AD"/>
    <w:rsid w:val="00D329C7"/>
    <w:rsid w:val="00D32E5E"/>
    <w:rsid w:val="00D3389D"/>
    <w:rsid w:val="00D33906"/>
    <w:rsid w:val="00D34CFC"/>
    <w:rsid w:val="00D357FB"/>
    <w:rsid w:val="00D3717D"/>
    <w:rsid w:val="00D40E4C"/>
    <w:rsid w:val="00D4100F"/>
    <w:rsid w:val="00D41EC6"/>
    <w:rsid w:val="00D42A44"/>
    <w:rsid w:val="00D4436E"/>
    <w:rsid w:val="00D450F0"/>
    <w:rsid w:val="00D458C3"/>
    <w:rsid w:val="00D46091"/>
    <w:rsid w:val="00D466C5"/>
    <w:rsid w:val="00D473B3"/>
    <w:rsid w:val="00D47479"/>
    <w:rsid w:val="00D47D5C"/>
    <w:rsid w:val="00D51DB8"/>
    <w:rsid w:val="00D51E2E"/>
    <w:rsid w:val="00D536F6"/>
    <w:rsid w:val="00D538DA"/>
    <w:rsid w:val="00D55634"/>
    <w:rsid w:val="00D55A1F"/>
    <w:rsid w:val="00D55A28"/>
    <w:rsid w:val="00D55DC2"/>
    <w:rsid w:val="00D55E9F"/>
    <w:rsid w:val="00D56A57"/>
    <w:rsid w:val="00D57400"/>
    <w:rsid w:val="00D57F57"/>
    <w:rsid w:val="00D613C4"/>
    <w:rsid w:val="00D61C2F"/>
    <w:rsid w:val="00D626B3"/>
    <w:rsid w:val="00D62E55"/>
    <w:rsid w:val="00D63F99"/>
    <w:rsid w:val="00D641D9"/>
    <w:rsid w:val="00D65145"/>
    <w:rsid w:val="00D65858"/>
    <w:rsid w:val="00D658B4"/>
    <w:rsid w:val="00D65A48"/>
    <w:rsid w:val="00D666D8"/>
    <w:rsid w:val="00D67311"/>
    <w:rsid w:val="00D6743E"/>
    <w:rsid w:val="00D676AD"/>
    <w:rsid w:val="00D67CD1"/>
    <w:rsid w:val="00D73664"/>
    <w:rsid w:val="00D7368B"/>
    <w:rsid w:val="00D73691"/>
    <w:rsid w:val="00D738E9"/>
    <w:rsid w:val="00D73926"/>
    <w:rsid w:val="00D73E1D"/>
    <w:rsid w:val="00D75148"/>
    <w:rsid w:val="00D75649"/>
    <w:rsid w:val="00D76A9C"/>
    <w:rsid w:val="00D77FB9"/>
    <w:rsid w:val="00D80E5E"/>
    <w:rsid w:val="00D81101"/>
    <w:rsid w:val="00D8141F"/>
    <w:rsid w:val="00D816FE"/>
    <w:rsid w:val="00D82B06"/>
    <w:rsid w:val="00D82C62"/>
    <w:rsid w:val="00D838BC"/>
    <w:rsid w:val="00D84CB7"/>
    <w:rsid w:val="00D84F4F"/>
    <w:rsid w:val="00D85037"/>
    <w:rsid w:val="00D8531B"/>
    <w:rsid w:val="00D854D1"/>
    <w:rsid w:val="00D85A66"/>
    <w:rsid w:val="00D86789"/>
    <w:rsid w:val="00D87138"/>
    <w:rsid w:val="00D87373"/>
    <w:rsid w:val="00D90558"/>
    <w:rsid w:val="00D92890"/>
    <w:rsid w:val="00D93242"/>
    <w:rsid w:val="00D93FBE"/>
    <w:rsid w:val="00D94F34"/>
    <w:rsid w:val="00D94F5A"/>
    <w:rsid w:val="00D94FDB"/>
    <w:rsid w:val="00D95B8A"/>
    <w:rsid w:val="00D96D37"/>
    <w:rsid w:val="00D9757F"/>
    <w:rsid w:val="00D97BEC"/>
    <w:rsid w:val="00DA0276"/>
    <w:rsid w:val="00DA1397"/>
    <w:rsid w:val="00DA296E"/>
    <w:rsid w:val="00DA2CD2"/>
    <w:rsid w:val="00DA300C"/>
    <w:rsid w:val="00DA30C0"/>
    <w:rsid w:val="00DA447F"/>
    <w:rsid w:val="00DA5B45"/>
    <w:rsid w:val="00DA5EB7"/>
    <w:rsid w:val="00DA61AF"/>
    <w:rsid w:val="00DA6C76"/>
    <w:rsid w:val="00DA6F41"/>
    <w:rsid w:val="00DA6FAF"/>
    <w:rsid w:val="00DA7170"/>
    <w:rsid w:val="00DA725B"/>
    <w:rsid w:val="00DB07B8"/>
    <w:rsid w:val="00DB1145"/>
    <w:rsid w:val="00DB1C08"/>
    <w:rsid w:val="00DB1E87"/>
    <w:rsid w:val="00DB1EE4"/>
    <w:rsid w:val="00DB2841"/>
    <w:rsid w:val="00DB2E9D"/>
    <w:rsid w:val="00DB3717"/>
    <w:rsid w:val="00DB37DD"/>
    <w:rsid w:val="00DB47B0"/>
    <w:rsid w:val="00DB4A5D"/>
    <w:rsid w:val="00DB4DC4"/>
    <w:rsid w:val="00DB5A87"/>
    <w:rsid w:val="00DB698B"/>
    <w:rsid w:val="00DB7707"/>
    <w:rsid w:val="00DB7A00"/>
    <w:rsid w:val="00DB7B55"/>
    <w:rsid w:val="00DC0498"/>
    <w:rsid w:val="00DC0F97"/>
    <w:rsid w:val="00DC25FB"/>
    <w:rsid w:val="00DC2D2C"/>
    <w:rsid w:val="00DC4293"/>
    <w:rsid w:val="00DC48FB"/>
    <w:rsid w:val="00DC4F7B"/>
    <w:rsid w:val="00DC5444"/>
    <w:rsid w:val="00DC545E"/>
    <w:rsid w:val="00DC5699"/>
    <w:rsid w:val="00DC6930"/>
    <w:rsid w:val="00DD04ED"/>
    <w:rsid w:val="00DD1271"/>
    <w:rsid w:val="00DD1A68"/>
    <w:rsid w:val="00DD23C2"/>
    <w:rsid w:val="00DD2546"/>
    <w:rsid w:val="00DD393C"/>
    <w:rsid w:val="00DD3E82"/>
    <w:rsid w:val="00DD40C4"/>
    <w:rsid w:val="00DD4200"/>
    <w:rsid w:val="00DD455D"/>
    <w:rsid w:val="00DD4F58"/>
    <w:rsid w:val="00DD658D"/>
    <w:rsid w:val="00DD6D7B"/>
    <w:rsid w:val="00DD7638"/>
    <w:rsid w:val="00DD78FB"/>
    <w:rsid w:val="00DD7917"/>
    <w:rsid w:val="00DD7FAA"/>
    <w:rsid w:val="00DE0A7A"/>
    <w:rsid w:val="00DE138A"/>
    <w:rsid w:val="00DE1AE3"/>
    <w:rsid w:val="00DE2CEE"/>
    <w:rsid w:val="00DE30F3"/>
    <w:rsid w:val="00DE3E02"/>
    <w:rsid w:val="00DE6AF9"/>
    <w:rsid w:val="00DE733F"/>
    <w:rsid w:val="00DE7EAA"/>
    <w:rsid w:val="00DF1119"/>
    <w:rsid w:val="00DF187F"/>
    <w:rsid w:val="00DF2511"/>
    <w:rsid w:val="00DF2C6C"/>
    <w:rsid w:val="00DF4235"/>
    <w:rsid w:val="00DF4C07"/>
    <w:rsid w:val="00DF4EFA"/>
    <w:rsid w:val="00DF58F8"/>
    <w:rsid w:val="00DF79E5"/>
    <w:rsid w:val="00E00913"/>
    <w:rsid w:val="00E01DA5"/>
    <w:rsid w:val="00E01E84"/>
    <w:rsid w:val="00E02A24"/>
    <w:rsid w:val="00E02DE7"/>
    <w:rsid w:val="00E03681"/>
    <w:rsid w:val="00E04321"/>
    <w:rsid w:val="00E05B2D"/>
    <w:rsid w:val="00E05CC9"/>
    <w:rsid w:val="00E07927"/>
    <w:rsid w:val="00E111DB"/>
    <w:rsid w:val="00E1122E"/>
    <w:rsid w:val="00E11934"/>
    <w:rsid w:val="00E119EC"/>
    <w:rsid w:val="00E12EC3"/>
    <w:rsid w:val="00E12FF1"/>
    <w:rsid w:val="00E1337A"/>
    <w:rsid w:val="00E13DEC"/>
    <w:rsid w:val="00E15605"/>
    <w:rsid w:val="00E17500"/>
    <w:rsid w:val="00E177C3"/>
    <w:rsid w:val="00E2076E"/>
    <w:rsid w:val="00E2105C"/>
    <w:rsid w:val="00E21275"/>
    <w:rsid w:val="00E220AE"/>
    <w:rsid w:val="00E22965"/>
    <w:rsid w:val="00E23875"/>
    <w:rsid w:val="00E23A08"/>
    <w:rsid w:val="00E249DB"/>
    <w:rsid w:val="00E27031"/>
    <w:rsid w:val="00E30779"/>
    <w:rsid w:val="00E30BEC"/>
    <w:rsid w:val="00E30D79"/>
    <w:rsid w:val="00E31E21"/>
    <w:rsid w:val="00E31FD3"/>
    <w:rsid w:val="00E332C1"/>
    <w:rsid w:val="00E333B3"/>
    <w:rsid w:val="00E35EA3"/>
    <w:rsid w:val="00E421DC"/>
    <w:rsid w:val="00E428F3"/>
    <w:rsid w:val="00E431BD"/>
    <w:rsid w:val="00E44A6A"/>
    <w:rsid w:val="00E4554F"/>
    <w:rsid w:val="00E45629"/>
    <w:rsid w:val="00E46674"/>
    <w:rsid w:val="00E47CD8"/>
    <w:rsid w:val="00E47E80"/>
    <w:rsid w:val="00E50545"/>
    <w:rsid w:val="00E50B81"/>
    <w:rsid w:val="00E50D18"/>
    <w:rsid w:val="00E50F2A"/>
    <w:rsid w:val="00E516B6"/>
    <w:rsid w:val="00E51B46"/>
    <w:rsid w:val="00E535A9"/>
    <w:rsid w:val="00E537ED"/>
    <w:rsid w:val="00E53BC3"/>
    <w:rsid w:val="00E54582"/>
    <w:rsid w:val="00E55045"/>
    <w:rsid w:val="00E55483"/>
    <w:rsid w:val="00E55D60"/>
    <w:rsid w:val="00E573EF"/>
    <w:rsid w:val="00E607DF"/>
    <w:rsid w:val="00E60A96"/>
    <w:rsid w:val="00E60DC9"/>
    <w:rsid w:val="00E60F7E"/>
    <w:rsid w:val="00E61056"/>
    <w:rsid w:val="00E6144D"/>
    <w:rsid w:val="00E626DD"/>
    <w:rsid w:val="00E62821"/>
    <w:rsid w:val="00E62960"/>
    <w:rsid w:val="00E62EF4"/>
    <w:rsid w:val="00E6421D"/>
    <w:rsid w:val="00E67B44"/>
    <w:rsid w:val="00E700F9"/>
    <w:rsid w:val="00E70405"/>
    <w:rsid w:val="00E706DA"/>
    <w:rsid w:val="00E73386"/>
    <w:rsid w:val="00E753AA"/>
    <w:rsid w:val="00E75C40"/>
    <w:rsid w:val="00E7642D"/>
    <w:rsid w:val="00E7667A"/>
    <w:rsid w:val="00E77864"/>
    <w:rsid w:val="00E77987"/>
    <w:rsid w:val="00E7798A"/>
    <w:rsid w:val="00E77CD2"/>
    <w:rsid w:val="00E77D36"/>
    <w:rsid w:val="00E77D8A"/>
    <w:rsid w:val="00E8032D"/>
    <w:rsid w:val="00E8079E"/>
    <w:rsid w:val="00E80AC1"/>
    <w:rsid w:val="00E82684"/>
    <w:rsid w:val="00E828A5"/>
    <w:rsid w:val="00E830C1"/>
    <w:rsid w:val="00E835AF"/>
    <w:rsid w:val="00E83885"/>
    <w:rsid w:val="00E85E71"/>
    <w:rsid w:val="00E86154"/>
    <w:rsid w:val="00E87230"/>
    <w:rsid w:val="00E87ABF"/>
    <w:rsid w:val="00E907F4"/>
    <w:rsid w:val="00E90962"/>
    <w:rsid w:val="00E90A84"/>
    <w:rsid w:val="00E91450"/>
    <w:rsid w:val="00E915C7"/>
    <w:rsid w:val="00E92B6A"/>
    <w:rsid w:val="00E9310B"/>
    <w:rsid w:val="00E93192"/>
    <w:rsid w:val="00E93331"/>
    <w:rsid w:val="00E943C3"/>
    <w:rsid w:val="00E9680D"/>
    <w:rsid w:val="00E96B03"/>
    <w:rsid w:val="00E9733F"/>
    <w:rsid w:val="00E976DB"/>
    <w:rsid w:val="00E97713"/>
    <w:rsid w:val="00EA00CA"/>
    <w:rsid w:val="00EA08E3"/>
    <w:rsid w:val="00EA0B98"/>
    <w:rsid w:val="00EA2741"/>
    <w:rsid w:val="00EA2D5E"/>
    <w:rsid w:val="00EA337B"/>
    <w:rsid w:val="00EA35C1"/>
    <w:rsid w:val="00EA373E"/>
    <w:rsid w:val="00EA39EA"/>
    <w:rsid w:val="00EA41B1"/>
    <w:rsid w:val="00EA4402"/>
    <w:rsid w:val="00EA5419"/>
    <w:rsid w:val="00EA5604"/>
    <w:rsid w:val="00EA5C1B"/>
    <w:rsid w:val="00EA6F98"/>
    <w:rsid w:val="00EB08C2"/>
    <w:rsid w:val="00EB0AAA"/>
    <w:rsid w:val="00EB27A6"/>
    <w:rsid w:val="00EB35FF"/>
    <w:rsid w:val="00EB54D1"/>
    <w:rsid w:val="00EB5ABD"/>
    <w:rsid w:val="00EB6968"/>
    <w:rsid w:val="00EB76CF"/>
    <w:rsid w:val="00EB7E35"/>
    <w:rsid w:val="00EC1DF9"/>
    <w:rsid w:val="00EC2658"/>
    <w:rsid w:val="00EC38D8"/>
    <w:rsid w:val="00EC39A8"/>
    <w:rsid w:val="00EC43D5"/>
    <w:rsid w:val="00EC5888"/>
    <w:rsid w:val="00EC5C75"/>
    <w:rsid w:val="00EC5D11"/>
    <w:rsid w:val="00EC5DA3"/>
    <w:rsid w:val="00ED029B"/>
    <w:rsid w:val="00ED14E6"/>
    <w:rsid w:val="00ED1980"/>
    <w:rsid w:val="00ED2B38"/>
    <w:rsid w:val="00ED2E3A"/>
    <w:rsid w:val="00ED399A"/>
    <w:rsid w:val="00ED5B2D"/>
    <w:rsid w:val="00ED60BF"/>
    <w:rsid w:val="00ED6D98"/>
    <w:rsid w:val="00EE063D"/>
    <w:rsid w:val="00EE374B"/>
    <w:rsid w:val="00EE44C0"/>
    <w:rsid w:val="00EE45DE"/>
    <w:rsid w:val="00EE4E01"/>
    <w:rsid w:val="00EE5170"/>
    <w:rsid w:val="00EE531A"/>
    <w:rsid w:val="00EE5436"/>
    <w:rsid w:val="00EE7A33"/>
    <w:rsid w:val="00EF07F2"/>
    <w:rsid w:val="00EF14C3"/>
    <w:rsid w:val="00EF40FB"/>
    <w:rsid w:val="00EF70AA"/>
    <w:rsid w:val="00EF7399"/>
    <w:rsid w:val="00EF7775"/>
    <w:rsid w:val="00F00312"/>
    <w:rsid w:val="00F012CA"/>
    <w:rsid w:val="00F01F94"/>
    <w:rsid w:val="00F02705"/>
    <w:rsid w:val="00F02A3A"/>
    <w:rsid w:val="00F02C67"/>
    <w:rsid w:val="00F02D67"/>
    <w:rsid w:val="00F039BC"/>
    <w:rsid w:val="00F03A76"/>
    <w:rsid w:val="00F03E35"/>
    <w:rsid w:val="00F047F0"/>
    <w:rsid w:val="00F0486C"/>
    <w:rsid w:val="00F04B8E"/>
    <w:rsid w:val="00F05360"/>
    <w:rsid w:val="00F059AE"/>
    <w:rsid w:val="00F062EB"/>
    <w:rsid w:val="00F064CE"/>
    <w:rsid w:val="00F107AD"/>
    <w:rsid w:val="00F10FA9"/>
    <w:rsid w:val="00F1154D"/>
    <w:rsid w:val="00F123A1"/>
    <w:rsid w:val="00F12FE4"/>
    <w:rsid w:val="00F13663"/>
    <w:rsid w:val="00F1399F"/>
    <w:rsid w:val="00F14EB6"/>
    <w:rsid w:val="00F15DFB"/>
    <w:rsid w:val="00F17C0C"/>
    <w:rsid w:val="00F2142A"/>
    <w:rsid w:val="00F21763"/>
    <w:rsid w:val="00F226B2"/>
    <w:rsid w:val="00F227CD"/>
    <w:rsid w:val="00F235C0"/>
    <w:rsid w:val="00F25305"/>
    <w:rsid w:val="00F259E3"/>
    <w:rsid w:val="00F26024"/>
    <w:rsid w:val="00F266C6"/>
    <w:rsid w:val="00F26B69"/>
    <w:rsid w:val="00F31407"/>
    <w:rsid w:val="00F3251E"/>
    <w:rsid w:val="00F3351F"/>
    <w:rsid w:val="00F341C7"/>
    <w:rsid w:val="00F3438C"/>
    <w:rsid w:val="00F362BD"/>
    <w:rsid w:val="00F36ACC"/>
    <w:rsid w:val="00F36EA1"/>
    <w:rsid w:val="00F3767B"/>
    <w:rsid w:val="00F40D36"/>
    <w:rsid w:val="00F40E2A"/>
    <w:rsid w:val="00F411D8"/>
    <w:rsid w:val="00F4229F"/>
    <w:rsid w:val="00F4305D"/>
    <w:rsid w:val="00F43153"/>
    <w:rsid w:val="00F43753"/>
    <w:rsid w:val="00F4426A"/>
    <w:rsid w:val="00F44279"/>
    <w:rsid w:val="00F44C65"/>
    <w:rsid w:val="00F451EA"/>
    <w:rsid w:val="00F452EA"/>
    <w:rsid w:val="00F45B76"/>
    <w:rsid w:val="00F46161"/>
    <w:rsid w:val="00F46CC4"/>
    <w:rsid w:val="00F4743D"/>
    <w:rsid w:val="00F5142F"/>
    <w:rsid w:val="00F51999"/>
    <w:rsid w:val="00F523A5"/>
    <w:rsid w:val="00F52755"/>
    <w:rsid w:val="00F53715"/>
    <w:rsid w:val="00F5383F"/>
    <w:rsid w:val="00F53AE1"/>
    <w:rsid w:val="00F53ECB"/>
    <w:rsid w:val="00F5461C"/>
    <w:rsid w:val="00F5498D"/>
    <w:rsid w:val="00F55713"/>
    <w:rsid w:val="00F562DF"/>
    <w:rsid w:val="00F56E7A"/>
    <w:rsid w:val="00F57067"/>
    <w:rsid w:val="00F60D95"/>
    <w:rsid w:val="00F61DCC"/>
    <w:rsid w:val="00F62500"/>
    <w:rsid w:val="00F625D3"/>
    <w:rsid w:val="00F63049"/>
    <w:rsid w:val="00F66370"/>
    <w:rsid w:val="00F66D39"/>
    <w:rsid w:val="00F67905"/>
    <w:rsid w:val="00F702E5"/>
    <w:rsid w:val="00F70319"/>
    <w:rsid w:val="00F71E7D"/>
    <w:rsid w:val="00F737E4"/>
    <w:rsid w:val="00F74328"/>
    <w:rsid w:val="00F754C9"/>
    <w:rsid w:val="00F76B2F"/>
    <w:rsid w:val="00F77699"/>
    <w:rsid w:val="00F77A42"/>
    <w:rsid w:val="00F77B17"/>
    <w:rsid w:val="00F8333C"/>
    <w:rsid w:val="00F836D4"/>
    <w:rsid w:val="00F83AE0"/>
    <w:rsid w:val="00F83B2B"/>
    <w:rsid w:val="00F847DB"/>
    <w:rsid w:val="00F84915"/>
    <w:rsid w:val="00F850F6"/>
    <w:rsid w:val="00F86BA0"/>
    <w:rsid w:val="00F876AC"/>
    <w:rsid w:val="00F8785E"/>
    <w:rsid w:val="00F87F93"/>
    <w:rsid w:val="00F9209C"/>
    <w:rsid w:val="00F920AE"/>
    <w:rsid w:val="00F927E9"/>
    <w:rsid w:val="00F94126"/>
    <w:rsid w:val="00F963B1"/>
    <w:rsid w:val="00F9643F"/>
    <w:rsid w:val="00F96E72"/>
    <w:rsid w:val="00FA05AF"/>
    <w:rsid w:val="00FA11FB"/>
    <w:rsid w:val="00FA1475"/>
    <w:rsid w:val="00FA1A4E"/>
    <w:rsid w:val="00FA36AB"/>
    <w:rsid w:val="00FA36B2"/>
    <w:rsid w:val="00FA384B"/>
    <w:rsid w:val="00FA39FF"/>
    <w:rsid w:val="00FA3EE7"/>
    <w:rsid w:val="00FA3EFF"/>
    <w:rsid w:val="00FA4A2D"/>
    <w:rsid w:val="00FA4A9B"/>
    <w:rsid w:val="00FA5691"/>
    <w:rsid w:val="00FB1FC6"/>
    <w:rsid w:val="00FB24B3"/>
    <w:rsid w:val="00FB2711"/>
    <w:rsid w:val="00FB3067"/>
    <w:rsid w:val="00FB394C"/>
    <w:rsid w:val="00FB3BB1"/>
    <w:rsid w:val="00FB419E"/>
    <w:rsid w:val="00FB4542"/>
    <w:rsid w:val="00FB4781"/>
    <w:rsid w:val="00FB49E4"/>
    <w:rsid w:val="00FB5774"/>
    <w:rsid w:val="00FB78D3"/>
    <w:rsid w:val="00FB7EE6"/>
    <w:rsid w:val="00FC00F3"/>
    <w:rsid w:val="00FC0AD8"/>
    <w:rsid w:val="00FC0EA8"/>
    <w:rsid w:val="00FC0FEC"/>
    <w:rsid w:val="00FC1742"/>
    <w:rsid w:val="00FC2E82"/>
    <w:rsid w:val="00FC3D34"/>
    <w:rsid w:val="00FC4776"/>
    <w:rsid w:val="00FC4B16"/>
    <w:rsid w:val="00FC4B24"/>
    <w:rsid w:val="00FC53CB"/>
    <w:rsid w:val="00FC6D94"/>
    <w:rsid w:val="00FC7734"/>
    <w:rsid w:val="00FC7B11"/>
    <w:rsid w:val="00FD18A2"/>
    <w:rsid w:val="00FD239B"/>
    <w:rsid w:val="00FD31F7"/>
    <w:rsid w:val="00FD4769"/>
    <w:rsid w:val="00FD5561"/>
    <w:rsid w:val="00FD5D2B"/>
    <w:rsid w:val="00FD647B"/>
    <w:rsid w:val="00FD7C0C"/>
    <w:rsid w:val="00FD7E2B"/>
    <w:rsid w:val="00FE01A2"/>
    <w:rsid w:val="00FE172A"/>
    <w:rsid w:val="00FE3960"/>
    <w:rsid w:val="00FE42F7"/>
    <w:rsid w:val="00FE46B1"/>
    <w:rsid w:val="00FE6D19"/>
    <w:rsid w:val="00FE6F6A"/>
    <w:rsid w:val="00FF0F4C"/>
    <w:rsid w:val="00FF1216"/>
    <w:rsid w:val="00FF1723"/>
    <w:rsid w:val="00FF2B97"/>
    <w:rsid w:val="00FF5239"/>
    <w:rsid w:val="00FF5B4D"/>
    <w:rsid w:val="00FF61E3"/>
    <w:rsid w:val="00FF6598"/>
    <w:rsid w:val="00FF78B2"/>
    <w:rsid w:val="00FF78E6"/>
    <w:rsid w:val="087B5F6E"/>
    <w:rsid w:val="0CF672D1"/>
    <w:rsid w:val="0F966920"/>
    <w:rsid w:val="12F108A0"/>
    <w:rsid w:val="14C2659D"/>
    <w:rsid w:val="231A0926"/>
    <w:rsid w:val="2D455153"/>
    <w:rsid w:val="32AC3CB0"/>
    <w:rsid w:val="34A34428"/>
    <w:rsid w:val="36A857BA"/>
    <w:rsid w:val="3AD34590"/>
    <w:rsid w:val="3E5D0CEA"/>
    <w:rsid w:val="42CD56E6"/>
    <w:rsid w:val="45713A58"/>
    <w:rsid w:val="46834760"/>
    <w:rsid w:val="4DA7095E"/>
    <w:rsid w:val="51F31300"/>
    <w:rsid w:val="544F6A91"/>
    <w:rsid w:val="54F62BF2"/>
    <w:rsid w:val="55670F3E"/>
    <w:rsid w:val="575A41E9"/>
    <w:rsid w:val="5C27423E"/>
    <w:rsid w:val="5D6F2D12"/>
    <w:rsid w:val="5D766B48"/>
    <w:rsid w:val="6299063F"/>
    <w:rsid w:val="67C86933"/>
    <w:rsid w:val="6A8019D0"/>
    <w:rsid w:val="7526486B"/>
    <w:rsid w:val="79D2406A"/>
    <w:rsid w:val="7C624199"/>
    <w:rsid w:val="7E5F60F1"/>
    <w:rsid w:val="7EB40576"/>
    <w:rsid w:val="7FA3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semiHidden="0" w:name="caption"/>
    <w:lsdException w:qFormat="1" w:unhideWhenUsed="0" w:uiPriority="0" w:semiHidden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99" w:semiHidden="0" w:name="annotation reference"/>
    <w:lsdException w:uiPriority="0" w:name="line number"/>
    <w:lsdException w:qFormat="1" w:unhideWhenUsed="0"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uto"/>
      <w:textAlignment w:val="baseline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1"/>
    <w:next w:val="1"/>
    <w:link w:val="43"/>
    <w:qFormat/>
    <w:uiPriority w:val="0"/>
    <w:pPr>
      <w:keepNext/>
      <w:keepLines/>
      <w:numPr>
        <w:ilvl w:val="0"/>
        <w:numId w:val="1"/>
      </w:numPr>
      <w:spacing w:before="150" w:beforeLines="150" w:after="50" w:afterLines="50" w:line="240" w:lineRule="auto"/>
      <w:outlineLvl w:val="0"/>
    </w:pPr>
    <w:rPr>
      <w:rFonts w:ascii="黑体" w:hAnsi="Cambria" w:eastAsia="黑体"/>
      <w:kern w:val="44"/>
      <w:sz w:val="30"/>
      <w:szCs w:val="30"/>
    </w:rPr>
  </w:style>
  <w:style w:type="paragraph" w:styleId="3">
    <w:name w:val="heading 2"/>
    <w:basedOn w:val="1"/>
    <w:next w:val="1"/>
    <w:link w:val="44"/>
    <w:qFormat/>
    <w:uiPriority w:val="0"/>
    <w:pPr>
      <w:keepNext/>
      <w:keepLines/>
      <w:numPr>
        <w:ilvl w:val="1"/>
        <w:numId w:val="2"/>
      </w:numPr>
      <w:adjustRightInd/>
      <w:outlineLvl w:val="1"/>
    </w:pPr>
    <w:rPr>
      <w:rFonts w:ascii="黑体" w:hAnsi="Calibri" w:eastAsia="黑体"/>
      <w:sz w:val="28"/>
      <w:szCs w:val="24"/>
    </w:rPr>
  </w:style>
  <w:style w:type="paragraph" w:styleId="4">
    <w:name w:val="heading 3"/>
    <w:basedOn w:val="1"/>
    <w:next w:val="1"/>
    <w:link w:val="45"/>
    <w:qFormat/>
    <w:uiPriority w:val="0"/>
    <w:pPr>
      <w:keepNext/>
      <w:keepLines/>
      <w:widowControl/>
      <w:numPr>
        <w:ilvl w:val="2"/>
        <w:numId w:val="2"/>
      </w:numPr>
      <w:tabs>
        <w:tab w:val="left" w:pos="0"/>
        <w:tab w:val="clear" w:pos="420"/>
      </w:tabs>
      <w:adjustRightInd/>
      <w:spacing w:before="160" w:after="160" w:line="160" w:lineRule="atLeast"/>
      <w:textAlignment w:val="auto"/>
      <w:outlineLvl w:val="2"/>
    </w:pPr>
    <w:rPr>
      <w:rFonts w:ascii="Cambria" w:hAnsi="Cambria" w:eastAsia="黑体"/>
      <w:sz w:val="28"/>
      <w:szCs w:val="24"/>
    </w:rPr>
  </w:style>
  <w:style w:type="paragraph" w:styleId="5">
    <w:name w:val="heading 4"/>
    <w:basedOn w:val="1"/>
    <w:next w:val="1"/>
    <w:link w:val="46"/>
    <w:qFormat/>
    <w:uiPriority w:val="0"/>
    <w:pPr>
      <w:keepNext/>
      <w:keepLines/>
      <w:numPr>
        <w:ilvl w:val="3"/>
        <w:numId w:val="2"/>
      </w:numPr>
      <w:tabs>
        <w:tab w:val="left" w:pos="0"/>
        <w:tab w:val="clear" w:pos="420"/>
      </w:tabs>
      <w:adjustRightInd/>
      <w:outlineLvl w:val="3"/>
    </w:pPr>
    <w:rPr>
      <w:rFonts w:ascii="Cambria" w:hAnsi="Cambria" w:eastAsia="黑体"/>
      <w:sz w:val="28"/>
      <w:szCs w:val="24"/>
    </w:rPr>
  </w:style>
  <w:style w:type="paragraph" w:styleId="6">
    <w:name w:val="heading 5"/>
    <w:basedOn w:val="1"/>
    <w:next w:val="1"/>
    <w:link w:val="47"/>
    <w:qFormat/>
    <w:uiPriority w:val="0"/>
    <w:pPr>
      <w:keepNext/>
      <w:keepLines/>
      <w:numPr>
        <w:ilvl w:val="4"/>
        <w:numId w:val="2"/>
      </w:numPr>
      <w:adjustRightInd/>
      <w:outlineLvl w:val="4"/>
    </w:pPr>
    <w:rPr>
      <w:rFonts w:ascii="Cambria" w:hAnsi="Cambria" w:eastAsia="黑体"/>
      <w:sz w:val="28"/>
      <w:szCs w:val="24"/>
    </w:rPr>
  </w:style>
  <w:style w:type="paragraph" w:styleId="7">
    <w:name w:val="heading 6"/>
    <w:basedOn w:val="1"/>
    <w:next w:val="1"/>
    <w:link w:val="48"/>
    <w:qFormat/>
    <w:uiPriority w:val="0"/>
    <w:pPr>
      <w:keepNext/>
      <w:keepLines/>
      <w:numPr>
        <w:ilvl w:val="5"/>
        <w:numId w:val="3"/>
      </w:numPr>
      <w:outlineLvl w:val="5"/>
    </w:pPr>
    <w:rPr>
      <w:rFonts w:ascii="黑体" w:hAnsi="Cambria" w:eastAsia="黑体"/>
      <w:sz w:val="28"/>
    </w:rPr>
  </w:style>
  <w:style w:type="paragraph" w:styleId="8">
    <w:name w:val="heading 7"/>
    <w:basedOn w:val="1"/>
    <w:next w:val="1"/>
    <w:link w:val="49"/>
    <w:qFormat/>
    <w:uiPriority w:val="0"/>
    <w:pPr>
      <w:keepNext/>
      <w:keepLines/>
      <w:numPr>
        <w:ilvl w:val="6"/>
        <w:numId w:val="2"/>
      </w:numPr>
      <w:adjustRightInd/>
      <w:outlineLvl w:val="6"/>
    </w:pPr>
    <w:rPr>
      <w:rFonts w:ascii="宋体" w:hAnsi="Cambria"/>
    </w:rPr>
  </w:style>
  <w:style w:type="paragraph" w:styleId="9">
    <w:name w:val="heading 8"/>
    <w:basedOn w:val="1"/>
    <w:next w:val="1"/>
    <w:link w:val="50"/>
    <w:qFormat/>
    <w:uiPriority w:val="0"/>
    <w:pPr>
      <w:numPr>
        <w:ilvl w:val="7"/>
        <w:numId w:val="2"/>
      </w:numPr>
      <w:jc w:val="center"/>
      <w:outlineLvl w:val="7"/>
    </w:pPr>
  </w:style>
  <w:style w:type="paragraph" w:styleId="10">
    <w:name w:val="heading 9"/>
    <w:basedOn w:val="1"/>
    <w:next w:val="1"/>
    <w:link w:val="51"/>
    <w:qFormat/>
    <w:uiPriority w:val="0"/>
    <w:pPr>
      <w:numPr>
        <w:ilvl w:val="8"/>
        <w:numId w:val="2"/>
      </w:numPr>
      <w:spacing w:before="100" w:beforeLines="100" w:line="240" w:lineRule="auto"/>
      <w:jc w:val="center"/>
      <w:outlineLvl w:val="8"/>
    </w:pPr>
  </w:style>
  <w:style w:type="character" w:default="1" w:styleId="38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12">
    <w:name w:val="Normal Indent"/>
    <w:basedOn w:val="1"/>
    <w:link w:val="91"/>
    <w:qFormat/>
    <w:uiPriority w:val="0"/>
    <w:pPr>
      <w:adjustRightInd/>
      <w:ind w:firstLine="420"/>
      <w:textAlignment w:val="auto"/>
    </w:pPr>
    <w:rPr>
      <w:kern w:val="2"/>
    </w:rPr>
  </w:style>
  <w:style w:type="paragraph" w:styleId="13">
    <w:name w:val="caption"/>
    <w:basedOn w:val="1"/>
    <w:next w:val="1"/>
    <w:link w:val="79"/>
    <w:unhideWhenUsed/>
    <w:qFormat/>
    <w:uiPriority w:val="0"/>
    <w:rPr>
      <w:rFonts w:ascii="Cambria" w:hAnsi="Cambria" w:eastAsia="黑体"/>
      <w:sz w:val="20"/>
    </w:rPr>
  </w:style>
  <w:style w:type="paragraph" w:styleId="14">
    <w:name w:val="Document Map"/>
    <w:basedOn w:val="1"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link w:val="81"/>
    <w:qFormat/>
    <w:uiPriority w:val="99"/>
  </w:style>
  <w:style w:type="paragraph" w:styleId="16">
    <w:name w:val="Body Text"/>
    <w:basedOn w:val="1"/>
    <w:link w:val="60"/>
    <w:semiHidden/>
    <w:qFormat/>
    <w:uiPriority w:val="0"/>
  </w:style>
  <w:style w:type="paragraph" w:styleId="17">
    <w:name w:val="List Bullet 2"/>
    <w:basedOn w:val="18"/>
    <w:qFormat/>
    <w:uiPriority w:val="0"/>
    <w:pPr>
      <w:numPr>
        <w:ilvl w:val="1"/>
        <w:numId w:val="4"/>
      </w:numPr>
    </w:pPr>
  </w:style>
  <w:style w:type="paragraph" w:customStyle="1" w:styleId="18">
    <w:name w:val="文档正文"/>
    <w:basedOn w:val="1"/>
    <w:link w:val="69"/>
    <w:qFormat/>
    <w:uiPriority w:val="0"/>
    <w:pPr>
      <w:spacing w:line="440" w:lineRule="atLeast"/>
      <w:ind w:firstLine="567"/>
    </w:pPr>
    <w:rPr>
      <w:spacing w:val="4"/>
      <w:szCs w:val="24"/>
    </w:rPr>
  </w:style>
  <w:style w:type="paragraph" w:styleId="19">
    <w:name w:val="toc 5"/>
    <w:basedOn w:val="1"/>
    <w:next w:val="1"/>
    <w:semiHidden/>
    <w:qFormat/>
    <w:uiPriority w:val="0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20">
    <w:name w:val="toc 3"/>
    <w:basedOn w:val="1"/>
    <w:next w:val="1"/>
    <w:qFormat/>
    <w:uiPriority w:val="39"/>
    <w:pPr>
      <w:ind w:left="480"/>
    </w:pPr>
    <w:rPr>
      <w:rFonts w:asciiTheme="minorHAnsi" w:hAnsiTheme="minorHAnsi" w:cstheme="minorHAnsi"/>
      <w:i/>
      <w:iCs/>
      <w:sz w:val="20"/>
    </w:rPr>
  </w:style>
  <w:style w:type="paragraph" w:styleId="21">
    <w:name w:val="toc 8"/>
    <w:basedOn w:val="1"/>
    <w:next w:val="1"/>
    <w:semiHidden/>
    <w:qFormat/>
    <w:uiPriority w:val="0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22">
    <w:name w:val="Date"/>
    <w:basedOn w:val="1"/>
    <w:next w:val="1"/>
    <w:semiHidden/>
    <w:qFormat/>
    <w:uiPriority w:val="0"/>
    <w:pPr>
      <w:ind w:left="100" w:leftChars="2500"/>
    </w:pPr>
  </w:style>
  <w:style w:type="paragraph" w:styleId="23">
    <w:name w:val="Balloon Text"/>
    <w:basedOn w:val="1"/>
    <w:semiHidden/>
    <w:qFormat/>
    <w:uiPriority w:val="0"/>
    <w:rPr>
      <w:sz w:val="18"/>
      <w:szCs w:val="18"/>
    </w:rPr>
  </w:style>
  <w:style w:type="paragraph" w:styleId="24">
    <w:name w:val="footer"/>
    <w:next w:val="1"/>
    <w:link w:val="53"/>
    <w:qFormat/>
    <w:uiPriority w:val="99"/>
    <w:pPr>
      <w:pBdr>
        <w:top w:val="single" w:color="auto" w:sz="4" w:space="1"/>
      </w:pBdr>
      <w:tabs>
        <w:tab w:val="center" w:pos="4153"/>
        <w:tab w:val="right" w:pos="8306"/>
      </w:tabs>
      <w:spacing w:before="160" w:after="160" w:line="240" w:lineRule="atLeast"/>
      <w:ind w:right="90"/>
      <w:jc w:val="both"/>
    </w:pPr>
    <w:rPr>
      <w:rFonts w:ascii="Times New Roman" w:hAnsi="Times New Roman" w:eastAsia="宋体" w:cs="Times New Roman"/>
      <w:sz w:val="18"/>
      <w:lang w:val="en-US" w:eastAsia="zh-CN" w:bidi="ar-SA"/>
    </w:rPr>
  </w:style>
  <w:style w:type="paragraph" w:styleId="25">
    <w:name w:val="header"/>
    <w:next w:val="1"/>
    <w:link w:val="5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before="160" w:after="160" w:line="240" w:lineRule="atLeast"/>
      <w:jc w:val="both"/>
    </w:pPr>
    <w:rPr>
      <w:rFonts w:ascii="Times New Roman" w:hAnsi="Times New Roman" w:eastAsia="宋体" w:cs="Times New Roman"/>
      <w:sz w:val="18"/>
      <w:szCs w:val="21"/>
      <w:lang w:val="en-US" w:eastAsia="zh-CN" w:bidi="ar-SA"/>
    </w:rPr>
  </w:style>
  <w:style w:type="paragraph" w:styleId="26">
    <w:name w:val="toc 1"/>
    <w:basedOn w:val="1"/>
    <w:next w:val="1"/>
    <w:qFormat/>
    <w:uiPriority w:val="39"/>
    <w:pPr>
      <w:spacing w:before="120" w:after="120"/>
    </w:pPr>
    <w:rPr>
      <w:rFonts w:asciiTheme="minorHAnsi" w:hAnsiTheme="minorHAnsi" w:cstheme="minorHAnsi"/>
      <w:b/>
      <w:bCs/>
      <w:caps/>
      <w:sz w:val="20"/>
    </w:rPr>
  </w:style>
  <w:style w:type="paragraph" w:styleId="27">
    <w:name w:val="toc 4"/>
    <w:basedOn w:val="1"/>
    <w:next w:val="1"/>
    <w:semiHidden/>
    <w:qFormat/>
    <w:uiPriority w:val="0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28">
    <w:name w:val="toc 6"/>
    <w:basedOn w:val="1"/>
    <w:next w:val="1"/>
    <w:semiHidden/>
    <w:qFormat/>
    <w:uiPriority w:val="0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29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30">
    <w:name w:val="toc 2"/>
    <w:basedOn w:val="1"/>
    <w:next w:val="1"/>
    <w:qFormat/>
    <w:uiPriority w:val="39"/>
    <w:pPr>
      <w:ind w:left="240"/>
    </w:pPr>
    <w:rPr>
      <w:rFonts w:asciiTheme="minorHAnsi" w:hAnsiTheme="minorHAnsi" w:cstheme="minorHAnsi"/>
      <w:smallCaps/>
      <w:sz w:val="20"/>
    </w:rPr>
  </w:style>
  <w:style w:type="paragraph" w:styleId="31">
    <w:name w:val="toc 9"/>
    <w:basedOn w:val="1"/>
    <w:next w:val="1"/>
    <w:semiHidden/>
    <w:qFormat/>
    <w:uiPriority w:val="0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32">
    <w:name w:val="Normal (Web)"/>
    <w:basedOn w:val="1"/>
    <w:qFormat/>
    <w:uiPriority w:val="0"/>
    <w:pPr>
      <w:widowControl/>
      <w:adjustRightInd/>
      <w:spacing w:before="67" w:beforeAutospacing="1" w:after="67" w:afterAutospacing="1" w:line="240" w:lineRule="auto"/>
      <w:ind w:firstLine="420"/>
      <w:textAlignment w:val="auto"/>
    </w:pPr>
    <w:rPr>
      <w:rFonts w:ascii="宋体" w:hAnsi="宋体" w:cs="宋体"/>
      <w:szCs w:val="24"/>
    </w:rPr>
  </w:style>
  <w:style w:type="paragraph" w:styleId="33">
    <w:name w:val="Title"/>
    <w:basedOn w:val="1"/>
    <w:next w:val="1"/>
    <w:link w:val="200"/>
    <w:qFormat/>
    <w:uiPriority w:val="0"/>
    <w:pPr>
      <w:adjustRightInd/>
      <w:spacing w:line="240" w:lineRule="auto"/>
      <w:jc w:val="center"/>
      <w:textAlignment w:val="auto"/>
    </w:pPr>
    <w:rPr>
      <w:rFonts w:ascii="Arial" w:hAnsi="Arial" w:eastAsia="黑体"/>
      <w:b/>
      <w:sz w:val="32"/>
      <w:lang w:eastAsia="en-US"/>
    </w:rPr>
  </w:style>
  <w:style w:type="paragraph" w:styleId="34">
    <w:name w:val="annotation subject"/>
    <w:basedOn w:val="15"/>
    <w:next w:val="15"/>
    <w:link w:val="82"/>
    <w:qFormat/>
    <w:uiPriority w:val="0"/>
    <w:pPr>
      <w:numPr>
        <w:ilvl w:val="0"/>
        <w:numId w:val="5"/>
      </w:numPr>
      <w:tabs>
        <w:tab w:val="clear" w:pos="794"/>
      </w:tabs>
      <w:spacing w:line="312" w:lineRule="atLeast"/>
      <w:ind w:left="0" w:firstLine="0"/>
    </w:pPr>
    <w:rPr>
      <w:b/>
      <w:bCs/>
    </w:rPr>
  </w:style>
  <w:style w:type="paragraph" w:styleId="35">
    <w:name w:val="Body Text First Indent"/>
    <w:basedOn w:val="16"/>
    <w:link w:val="108"/>
    <w:qFormat/>
    <w:uiPriority w:val="0"/>
    <w:pPr>
      <w:ind w:firstLine="420" w:firstLineChars="100"/>
    </w:pPr>
  </w:style>
  <w:style w:type="table" w:styleId="37">
    <w:name w:val="Table Grid"/>
    <w:basedOn w:val="3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9">
    <w:name w:val="page number"/>
    <w:basedOn w:val="38"/>
    <w:semiHidden/>
    <w:qFormat/>
    <w:uiPriority w:val="0"/>
  </w:style>
  <w:style w:type="character" w:styleId="40">
    <w:name w:val="FollowedHyperlink"/>
    <w:basedOn w:val="38"/>
    <w:unhideWhenUsed/>
    <w:qFormat/>
    <w:uiPriority w:val="99"/>
    <w:rPr>
      <w:color w:val="800080"/>
      <w:u w:val="single"/>
    </w:rPr>
  </w:style>
  <w:style w:type="character" w:styleId="41">
    <w:name w:val="Hyperlink"/>
    <w:basedOn w:val="38"/>
    <w:unhideWhenUsed/>
    <w:qFormat/>
    <w:uiPriority w:val="99"/>
    <w:rPr>
      <w:color w:val="0000FF"/>
      <w:u w:val="single"/>
    </w:rPr>
  </w:style>
  <w:style w:type="character" w:styleId="42">
    <w:name w:val="annotation reference"/>
    <w:basedOn w:val="38"/>
    <w:qFormat/>
    <w:uiPriority w:val="99"/>
    <w:rPr>
      <w:sz w:val="21"/>
      <w:szCs w:val="21"/>
    </w:rPr>
  </w:style>
  <w:style w:type="character" w:customStyle="1" w:styleId="43">
    <w:name w:val="标题 1 Char"/>
    <w:basedOn w:val="38"/>
    <w:link w:val="2"/>
    <w:qFormat/>
    <w:uiPriority w:val="0"/>
    <w:rPr>
      <w:rFonts w:ascii="黑体" w:hAnsi="Cambria" w:eastAsia="黑体"/>
      <w:kern w:val="44"/>
      <w:sz w:val="30"/>
      <w:szCs w:val="30"/>
    </w:rPr>
  </w:style>
  <w:style w:type="character" w:customStyle="1" w:styleId="44">
    <w:name w:val="标题 2 Char"/>
    <w:basedOn w:val="38"/>
    <w:link w:val="3"/>
    <w:qFormat/>
    <w:uiPriority w:val="0"/>
    <w:rPr>
      <w:rFonts w:ascii="黑体" w:hAnsi="Calibri" w:eastAsia="黑体"/>
      <w:sz w:val="28"/>
      <w:szCs w:val="24"/>
    </w:rPr>
  </w:style>
  <w:style w:type="character" w:customStyle="1" w:styleId="45">
    <w:name w:val="标题 3 Char"/>
    <w:basedOn w:val="38"/>
    <w:link w:val="4"/>
    <w:qFormat/>
    <w:uiPriority w:val="0"/>
    <w:rPr>
      <w:rFonts w:ascii="Cambria" w:hAnsi="Cambria" w:eastAsia="黑体"/>
      <w:sz w:val="28"/>
      <w:szCs w:val="24"/>
    </w:rPr>
  </w:style>
  <w:style w:type="character" w:customStyle="1" w:styleId="46">
    <w:name w:val="标题 4 Char"/>
    <w:basedOn w:val="38"/>
    <w:link w:val="5"/>
    <w:qFormat/>
    <w:uiPriority w:val="0"/>
    <w:rPr>
      <w:rFonts w:ascii="Cambria" w:hAnsi="Cambria" w:eastAsia="黑体"/>
      <w:sz w:val="28"/>
      <w:szCs w:val="24"/>
    </w:rPr>
  </w:style>
  <w:style w:type="character" w:customStyle="1" w:styleId="47">
    <w:name w:val="标题 5 Char"/>
    <w:basedOn w:val="38"/>
    <w:link w:val="6"/>
    <w:qFormat/>
    <w:uiPriority w:val="0"/>
    <w:rPr>
      <w:rFonts w:ascii="Cambria" w:hAnsi="Cambria" w:eastAsia="黑体"/>
      <w:sz w:val="28"/>
      <w:szCs w:val="24"/>
    </w:rPr>
  </w:style>
  <w:style w:type="character" w:customStyle="1" w:styleId="48">
    <w:name w:val="标题 6 Char"/>
    <w:basedOn w:val="38"/>
    <w:link w:val="7"/>
    <w:qFormat/>
    <w:uiPriority w:val="0"/>
    <w:rPr>
      <w:rFonts w:ascii="黑体" w:hAnsi="Cambria" w:eastAsia="黑体"/>
      <w:sz w:val="28"/>
    </w:rPr>
  </w:style>
  <w:style w:type="character" w:customStyle="1" w:styleId="49">
    <w:name w:val="标题 7 Char"/>
    <w:basedOn w:val="38"/>
    <w:link w:val="8"/>
    <w:qFormat/>
    <w:uiPriority w:val="0"/>
    <w:rPr>
      <w:rFonts w:ascii="宋体" w:hAnsi="Cambria"/>
      <w:sz w:val="24"/>
    </w:rPr>
  </w:style>
  <w:style w:type="character" w:customStyle="1" w:styleId="50">
    <w:name w:val="标题 8 Char"/>
    <w:basedOn w:val="38"/>
    <w:link w:val="9"/>
    <w:qFormat/>
    <w:uiPriority w:val="0"/>
    <w:rPr>
      <w:sz w:val="24"/>
    </w:rPr>
  </w:style>
  <w:style w:type="character" w:customStyle="1" w:styleId="51">
    <w:name w:val="标题 9 Char"/>
    <w:basedOn w:val="38"/>
    <w:link w:val="10"/>
    <w:qFormat/>
    <w:uiPriority w:val="0"/>
    <w:rPr>
      <w:sz w:val="24"/>
    </w:rPr>
  </w:style>
  <w:style w:type="character" w:customStyle="1" w:styleId="52">
    <w:name w:val="页眉 Char"/>
    <w:basedOn w:val="38"/>
    <w:link w:val="25"/>
    <w:qFormat/>
    <w:uiPriority w:val="99"/>
    <w:rPr>
      <w:sz w:val="18"/>
      <w:szCs w:val="21"/>
      <w:lang w:val="en-US" w:eastAsia="zh-CN" w:bidi="ar-SA"/>
    </w:rPr>
  </w:style>
  <w:style w:type="character" w:customStyle="1" w:styleId="53">
    <w:name w:val="页脚 Char"/>
    <w:basedOn w:val="38"/>
    <w:link w:val="24"/>
    <w:qFormat/>
    <w:uiPriority w:val="99"/>
    <w:rPr>
      <w:sz w:val="18"/>
      <w:lang w:val="en-US" w:eastAsia="zh-CN" w:bidi="ar-SA"/>
    </w:rPr>
  </w:style>
  <w:style w:type="paragraph" w:customStyle="1" w:styleId="54">
    <w:name w:val="目录"/>
    <w:next w:val="1"/>
    <w:semiHidden/>
    <w:qFormat/>
    <w:uiPriority w:val="0"/>
    <w:pPr>
      <w:widowControl w:val="0"/>
      <w:spacing w:before="360" w:after="360" w:line="160" w:lineRule="atLeast"/>
      <w:jc w:val="center"/>
    </w:pPr>
    <w:rPr>
      <w:rFonts w:ascii="黑体" w:hAnsi="Times New Roman" w:eastAsia="黑体" w:cs="Times New Roman"/>
      <w:spacing w:val="20"/>
      <w:sz w:val="32"/>
      <w:lang w:val="en-US" w:eastAsia="zh-CN" w:bidi="ar-SA"/>
    </w:rPr>
  </w:style>
  <w:style w:type="paragraph" w:customStyle="1" w:styleId="55">
    <w:name w:val="注"/>
    <w:next w:val="1"/>
    <w:semiHidden/>
    <w:qFormat/>
    <w:uiPriority w:val="0"/>
    <w:pPr>
      <w:spacing w:before="160" w:after="160" w:line="320" w:lineRule="atLeast"/>
      <w:ind w:firstLine="284"/>
      <w:jc w:val="both"/>
    </w:pPr>
    <w:rPr>
      <w:rFonts w:ascii="宋体" w:hAnsi="Times New Roman" w:eastAsia="楷体_GB2312" w:cs="Times New Roman"/>
      <w:spacing w:val="4"/>
      <w:sz w:val="21"/>
      <w:lang w:val="en-US" w:eastAsia="zh-CN" w:bidi="ar-SA"/>
    </w:rPr>
  </w:style>
  <w:style w:type="paragraph" w:customStyle="1" w:styleId="56">
    <w:name w:val="封面黑体内容"/>
    <w:link w:val="57"/>
    <w:semiHidden/>
    <w:qFormat/>
    <w:uiPriority w:val="0"/>
    <w:pPr>
      <w:tabs>
        <w:tab w:val="left" w:pos="2280"/>
        <w:tab w:val="right" w:pos="4200"/>
        <w:tab w:val="left" w:pos="4440"/>
      </w:tabs>
      <w:spacing w:before="160" w:after="160" w:line="160" w:lineRule="atLeast"/>
      <w:jc w:val="both"/>
    </w:pPr>
    <w:rPr>
      <w:rFonts w:ascii="黑体" w:hAnsi="Times New Roman" w:eastAsia="黑体" w:cs="Times New Roman"/>
      <w:sz w:val="32"/>
      <w:szCs w:val="32"/>
      <w:lang w:val="en-US" w:eastAsia="zh-CN" w:bidi="ar-SA"/>
    </w:rPr>
  </w:style>
  <w:style w:type="character" w:customStyle="1" w:styleId="57">
    <w:name w:val="封面黑体内容 Char"/>
    <w:basedOn w:val="38"/>
    <w:link w:val="56"/>
    <w:semiHidden/>
    <w:qFormat/>
    <w:uiPriority w:val="0"/>
    <w:rPr>
      <w:rFonts w:ascii="黑体" w:eastAsia="黑体"/>
      <w:sz w:val="32"/>
      <w:szCs w:val="32"/>
      <w:lang w:val="en-US" w:eastAsia="zh-CN" w:bidi="ar-SA"/>
    </w:rPr>
  </w:style>
  <w:style w:type="paragraph" w:customStyle="1" w:styleId="58">
    <w:name w:val="封面页眉"/>
    <w:basedOn w:val="25"/>
    <w:next w:val="1"/>
    <w:semiHidden/>
    <w:qFormat/>
    <w:uiPriority w:val="0"/>
    <w:pPr>
      <w:pBdr>
        <w:bottom w:val="none" w:color="auto" w:sz="0" w:space="0"/>
      </w:pBdr>
      <w:tabs>
        <w:tab w:val="left" w:pos="5980"/>
      </w:tabs>
      <w:jc w:val="right"/>
    </w:pPr>
    <w:rPr>
      <w:szCs w:val="28"/>
    </w:rPr>
  </w:style>
  <w:style w:type="paragraph" w:customStyle="1" w:styleId="59">
    <w:name w:val="题头内容"/>
    <w:basedOn w:val="1"/>
    <w:semiHidden/>
    <w:qFormat/>
    <w:uiPriority w:val="0"/>
    <w:pPr>
      <w:ind w:right="879" w:firstLine="839"/>
      <w:jc w:val="center"/>
    </w:pPr>
    <w:rPr>
      <w:rFonts w:ascii="黑体" w:eastAsia="黑体"/>
      <w:sz w:val="32"/>
    </w:rPr>
  </w:style>
  <w:style w:type="character" w:customStyle="1" w:styleId="60">
    <w:name w:val="正文文本 Char"/>
    <w:basedOn w:val="38"/>
    <w:link w:val="16"/>
    <w:semiHidden/>
    <w:qFormat/>
    <w:uiPriority w:val="0"/>
    <w:rPr>
      <w:sz w:val="24"/>
    </w:rPr>
  </w:style>
  <w:style w:type="paragraph" w:customStyle="1" w:styleId="61">
    <w:name w:val="表格文字"/>
    <w:basedOn w:val="1"/>
    <w:qFormat/>
    <w:uiPriority w:val="0"/>
    <w:pPr>
      <w:spacing w:line="360" w:lineRule="atLeast"/>
      <w:jc w:val="center"/>
    </w:pPr>
    <w:rPr>
      <w:rFonts w:ascii="宋体" w:hAnsi="宋体"/>
      <w:sz w:val="21"/>
    </w:rPr>
  </w:style>
  <w:style w:type="paragraph" w:styleId="62">
    <w:name w:val="List Paragraph"/>
    <w:basedOn w:val="1"/>
    <w:link w:val="63"/>
    <w:qFormat/>
    <w:uiPriority w:val="34"/>
    <w:pPr>
      <w:numPr>
        <w:ilvl w:val="0"/>
        <w:numId w:val="6"/>
      </w:numPr>
      <w:spacing w:line="400" w:lineRule="atLeast"/>
    </w:pPr>
    <w:rPr>
      <w:rFonts w:ascii="Cambria" w:hAnsi="Cambria"/>
    </w:rPr>
  </w:style>
  <w:style w:type="character" w:customStyle="1" w:styleId="63">
    <w:name w:val="列出段落 Char"/>
    <w:basedOn w:val="38"/>
    <w:link w:val="62"/>
    <w:qFormat/>
    <w:uiPriority w:val="34"/>
    <w:rPr>
      <w:rFonts w:ascii="Cambria" w:hAnsi="Cambria"/>
      <w:sz w:val="24"/>
    </w:rPr>
  </w:style>
  <w:style w:type="paragraph" w:customStyle="1" w:styleId="64">
    <w:name w:val="附表附图二级目录"/>
    <w:qFormat/>
    <w:uiPriority w:val="0"/>
    <w:pPr>
      <w:ind w:left="100" w:leftChars="100"/>
    </w:pPr>
    <w:rPr>
      <w:rFonts w:ascii="Arial Unicode MS" w:hAnsi="Arial Unicode MS" w:eastAsia="宋体" w:cs="Times New Roman"/>
      <w:smallCaps/>
      <w:sz w:val="24"/>
      <w:lang w:val="en-US" w:eastAsia="zh-CN" w:bidi="ar-SA"/>
    </w:rPr>
  </w:style>
  <w:style w:type="paragraph" w:customStyle="1" w:styleId="65">
    <w:name w:val="封面"/>
    <w:qFormat/>
    <w:uiPriority w:val="0"/>
    <w:pPr>
      <w:spacing w:line="760" w:lineRule="exact"/>
      <w:jc w:val="center"/>
    </w:pPr>
    <w:rPr>
      <w:rFonts w:ascii="黑体" w:hAnsi="Calibri" w:eastAsia="黑体" w:cs="Times New Roman"/>
      <w:b/>
      <w:sz w:val="36"/>
      <w:lang w:val="en-US" w:eastAsia="zh-CN" w:bidi="ar-SA"/>
    </w:rPr>
  </w:style>
  <w:style w:type="paragraph" w:customStyle="1" w:styleId="66">
    <w:name w:val="扉页"/>
    <w:qFormat/>
    <w:uiPriority w:val="0"/>
    <w:pPr>
      <w:ind w:firstLine="320"/>
    </w:pPr>
    <w:rPr>
      <w:rFonts w:ascii="黑体" w:hAnsi="Calibri" w:eastAsia="宋体" w:cs="Times New Roman"/>
      <w:sz w:val="32"/>
      <w:lang w:val="en-US" w:eastAsia="zh-CN" w:bidi="ar-SA"/>
    </w:rPr>
  </w:style>
  <w:style w:type="paragraph" w:customStyle="1" w:styleId="67">
    <w:name w:val="文件分发表"/>
    <w:qFormat/>
    <w:uiPriority w:val="0"/>
    <w:pPr>
      <w:spacing w:line="400" w:lineRule="exact"/>
    </w:pPr>
    <w:rPr>
      <w:rFonts w:ascii="宋体" w:hAnsi="Calibri" w:eastAsia="宋体" w:cs="Times New Roman"/>
      <w:sz w:val="24"/>
      <w:lang w:val="en-US" w:eastAsia="zh-CN" w:bidi="ar-SA"/>
    </w:rPr>
  </w:style>
  <w:style w:type="paragraph" w:customStyle="1" w:styleId="68">
    <w:name w:val="图片"/>
    <w:qFormat/>
    <w:uiPriority w:val="0"/>
    <w:pPr>
      <w:jc w:val="center"/>
    </w:pPr>
    <w:rPr>
      <w:rFonts w:ascii="Times New Roman" w:hAnsi="Times New Roman" w:eastAsia="宋体" w:cs="Times New Roman"/>
      <w:sz w:val="24"/>
      <w:lang w:val="en-US" w:eastAsia="zh-CN" w:bidi="ar-SA"/>
    </w:rPr>
  </w:style>
  <w:style w:type="character" w:customStyle="1" w:styleId="69">
    <w:name w:val="文档正文 Char"/>
    <w:basedOn w:val="38"/>
    <w:link w:val="18"/>
    <w:qFormat/>
    <w:uiPriority w:val="0"/>
    <w:rPr>
      <w:spacing w:val="4"/>
      <w:sz w:val="24"/>
      <w:szCs w:val="24"/>
    </w:rPr>
  </w:style>
  <w:style w:type="character" w:customStyle="1" w:styleId="70">
    <w:name w:val="文档正文 Char Char"/>
    <w:basedOn w:val="38"/>
    <w:qFormat/>
    <w:uiPriority w:val="0"/>
    <w:rPr>
      <w:spacing w:val="4"/>
      <w:sz w:val="24"/>
    </w:rPr>
  </w:style>
  <w:style w:type="paragraph" w:customStyle="1" w:styleId="71">
    <w:name w:val="表标题"/>
    <w:basedOn w:val="1"/>
    <w:qFormat/>
    <w:uiPriority w:val="0"/>
    <w:pPr>
      <w:numPr>
        <w:ilvl w:val="0"/>
        <w:numId w:val="7"/>
      </w:numPr>
      <w:spacing w:beforeLines="50" w:afterLines="50"/>
      <w:ind w:hanging="987"/>
      <w:jc w:val="center"/>
    </w:pPr>
    <w:rPr>
      <w:rFonts w:cs="宋体"/>
      <w:spacing w:val="4"/>
    </w:rPr>
  </w:style>
  <w:style w:type="paragraph" w:customStyle="1" w:styleId="72">
    <w:name w:val="Body"/>
    <w:basedOn w:val="1"/>
    <w:link w:val="73"/>
    <w:qFormat/>
    <w:uiPriority w:val="0"/>
    <w:pPr>
      <w:widowControl/>
      <w:tabs>
        <w:tab w:val="left" w:pos="1247"/>
      </w:tabs>
      <w:adjustRightInd/>
      <w:spacing w:before="240" w:line="288" w:lineRule="auto"/>
      <w:ind w:left="1246" w:leftChars="623" w:firstLine="400"/>
      <w:textAlignment w:val="auto"/>
    </w:pPr>
    <w:rPr>
      <w:rFonts w:ascii="Arial" w:hAnsi="Arial" w:cs="Arial"/>
      <w:sz w:val="20"/>
      <w:szCs w:val="18"/>
    </w:rPr>
  </w:style>
  <w:style w:type="character" w:customStyle="1" w:styleId="73">
    <w:name w:val="Body Char"/>
    <w:basedOn w:val="38"/>
    <w:link w:val="72"/>
    <w:qFormat/>
    <w:uiPriority w:val="0"/>
    <w:rPr>
      <w:rFonts w:ascii="Arial" w:hAnsi="Arial" w:cs="Arial"/>
      <w:szCs w:val="18"/>
    </w:rPr>
  </w:style>
  <w:style w:type="paragraph" w:customStyle="1" w:styleId="74">
    <w:name w:val="表头文字"/>
    <w:basedOn w:val="1"/>
    <w:link w:val="75"/>
    <w:qFormat/>
    <w:uiPriority w:val="0"/>
    <w:pPr>
      <w:keepNext/>
      <w:widowControl/>
      <w:adjustRightInd/>
      <w:spacing w:before="40" w:after="40" w:line="240" w:lineRule="auto"/>
      <w:jc w:val="center"/>
      <w:textAlignment w:val="auto"/>
    </w:pPr>
    <w:rPr>
      <w:rFonts w:ascii="Arial" w:hAnsi="Arial"/>
      <w:b/>
      <w:kern w:val="2"/>
      <w:sz w:val="18"/>
    </w:rPr>
  </w:style>
  <w:style w:type="character" w:customStyle="1" w:styleId="75">
    <w:name w:val="表头文字 Char"/>
    <w:basedOn w:val="38"/>
    <w:link w:val="74"/>
    <w:qFormat/>
    <w:uiPriority w:val="0"/>
    <w:rPr>
      <w:rFonts w:ascii="Arial" w:hAnsi="Arial"/>
      <w:b/>
      <w:kern w:val="2"/>
      <w:sz w:val="18"/>
    </w:rPr>
  </w:style>
  <w:style w:type="paragraph" w:customStyle="1" w:styleId="76">
    <w:name w:val="表格内文字"/>
    <w:basedOn w:val="1"/>
    <w:link w:val="77"/>
    <w:qFormat/>
    <w:uiPriority w:val="0"/>
    <w:pPr>
      <w:keepLines/>
      <w:widowControl/>
      <w:adjustRightInd/>
      <w:spacing w:before="40" w:after="40" w:line="240" w:lineRule="auto"/>
      <w:textAlignment w:val="top"/>
    </w:pPr>
    <w:rPr>
      <w:rFonts w:ascii="Arial" w:hAnsi="Arial"/>
      <w:kern w:val="2"/>
      <w:sz w:val="18"/>
      <w:szCs w:val="18"/>
    </w:rPr>
  </w:style>
  <w:style w:type="character" w:customStyle="1" w:styleId="77">
    <w:name w:val="表格内文字 Char"/>
    <w:basedOn w:val="38"/>
    <w:link w:val="76"/>
    <w:qFormat/>
    <w:uiPriority w:val="0"/>
    <w:rPr>
      <w:rFonts w:ascii="Arial" w:hAnsi="Arial"/>
      <w:kern w:val="2"/>
      <w:sz w:val="18"/>
      <w:szCs w:val="18"/>
    </w:rPr>
  </w:style>
  <w:style w:type="paragraph" w:customStyle="1" w:styleId="78">
    <w:name w:val="样式2"/>
    <w:basedOn w:val="13"/>
    <w:link w:val="80"/>
    <w:qFormat/>
    <w:uiPriority w:val="0"/>
    <w:pPr>
      <w:keepNext/>
      <w:widowControl/>
      <w:adjustRightInd/>
      <w:spacing w:before="360" w:line="240" w:lineRule="auto"/>
      <w:textAlignment w:val="auto"/>
    </w:pPr>
    <w:rPr>
      <w:rFonts w:ascii="Arial" w:hAnsi="Arial" w:eastAsia="宋体"/>
      <w:bCs/>
      <w:sz w:val="18"/>
      <w:lang w:eastAsia="en-US"/>
    </w:rPr>
  </w:style>
  <w:style w:type="character" w:customStyle="1" w:styleId="79">
    <w:name w:val="题注 Char"/>
    <w:basedOn w:val="38"/>
    <w:link w:val="13"/>
    <w:qFormat/>
    <w:uiPriority w:val="0"/>
    <w:rPr>
      <w:rFonts w:ascii="Cambria" w:hAnsi="Cambria" w:eastAsia="黑体"/>
    </w:rPr>
  </w:style>
  <w:style w:type="character" w:customStyle="1" w:styleId="80">
    <w:name w:val="样式2 Char"/>
    <w:basedOn w:val="38"/>
    <w:link w:val="78"/>
    <w:qFormat/>
    <w:uiPriority w:val="0"/>
    <w:rPr>
      <w:rFonts w:ascii="Arial" w:hAnsi="Arial"/>
      <w:bCs/>
      <w:sz w:val="18"/>
      <w:lang w:eastAsia="en-US"/>
    </w:rPr>
  </w:style>
  <w:style w:type="character" w:customStyle="1" w:styleId="81">
    <w:name w:val="批注文字 Char"/>
    <w:basedOn w:val="38"/>
    <w:link w:val="15"/>
    <w:qFormat/>
    <w:uiPriority w:val="99"/>
    <w:rPr>
      <w:sz w:val="24"/>
    </w:rPr>
  </w:style>
  <w:style w:type="character" w:customStyle="1" w:styleId="82">
    <w:name w:val="批注主题 Char"/>
    <w:basedOn w:val="81"/>
    <w:link w:val="34"/>
    <w:qFormat/>
    <w:uiPriority w:val="0"/>
    <w:rPr>
      <w:b/>
      <w:bCs/>
      <w:sz w:val="24"/>
    </w:rPr>
  </w:style>
  <w:style w:type="character" w:customStyle="1" w:styleId="83">
    <w:name w:val="文档正文 Char1"/>
    <w:basedOn w:val="38"/>
    <w:qFormat/>
    <w:uiPriority w:val="0"/>
    <w:rPr>
      <w:rFonts w:ascii="宋体" w:eastAsia="宋体"/>
      <w:sz w:val="24"/>
      <w:szCs w:val="24"/>
      <w:lang w:val="en-US" w:eastAsia="zh-CN" w:bidi="ar-SA"/>
    </w:rPr>
  </w:style>
  <w:style w:type="paragraph" w:customStyle="1" w:styleId="84">
    <w:name w:val="标题1"/>
    <w:basedOn w:val="2"/>
    <w:next w:val="1"/>
    <w:link w:val="85"/>
    <w:qFormat/>
    <w:uiPriority w:val="0"/>
    <w:pPr>
      <w:keepLines w:val="0"/>
      <w:widowControl/>
      <w:numPr>
        <w:ilvl w:val="0"/>
        <w:numId w:val="8"/>
      </w:numPr>
      <w:adjustRightInd/>
      <w:spacing w:before="720" w:after="240"/>
      <w:textAlignment w:val="auto"/>
    </w:pPr>
    <w:rPr>
      <w:rFonts w:ascii="Arial" w:hAnsi="Arial" w:eastAsia="宋体"/>
      <w:b/>
      <w:bCs/>
      <w:smallCaps/>
      <w:spacing w:val="20"/>
      <w:kern w:val="20"/>
      <w:sz w:val="36"/>
      <w:szCs w:val="44"/>
    </w:rPr>
  </w:style>
  <w:style w:type="character" w:customStyle="1" w:styleId="85">
    <w:name w:val="标题1 Char"/>
    <w:basedOn w:val="38"/>
    <w:link w:val="84"/>
    <w:qFormat/>
    <w:locked/>
    <w:uiPriority w:val="0"/>
    <w:rPr>
      <w:rFonts w:ascii="Arial" w:hAnsi="Arial"/>
      <w:b/>
      <w:bCs/>
      <w:smallCaps/>
      <w:spacing w:val="20"/>
      <w:kern w:val="20"/>
      <w:sz w:val="36"/>
      <w:szCs w:val="44"/>
    </w:rPr>
  </w:style>
  <w:style w:type="paragraph" w:customStyle="1" w:styleId="86">
    <w:name w:val="标题2"/>
    <w:basedOn w:val="3"/>
    <w:next w:val="1"/>
    <w:qFormat/>
    <w:uiPriority w:val="0"/>
    <w:pPr>
      <w:keepLines w:val="0"/>
      <w:widowControl/>
      <w:numPr>
        <w:numId w:val="8"/>
      </w:numPr>
      <w:tabs>
        <w:tab w:val="left" w:pos="1247"/>
      </w:tabs>
      <w:spacing w:before="320" w:after="160" w:line="240" w:lineRule="auto"/>
      <w:textAlignment w:val="auto"/>
    </w:pPr>
    <w:rPr>
      <w:rFonts w:ascii="Arial" w:hAnsi="Arial" w:eastAsia="宋体" w:cs="Arial"/>
      <w:b/>
      <w:bCs/>
      <w:spacing w:val="20"/>
      <w:kern w:val="28"/>
      <w:szCs w:val="28"/>
      <w:lang w:eastAsia="en-US"/>
    </w:rPr>
  </w:style>
  <w:style w:type="paragraph" w:customStyle="1" w:styleId="87">
    <w:name w:val="标题3"/>
    <w:basedOn w:val="4"/>
    <w:next w:val="1"/>
    <w:qFormat/>
    <w:uiPriority w:val="0"/>
    <w:pPr>
      <w:keepLines w:val="0"/>
      <w:numPr>
        <w:ilvl w:val="0"/>
        <w:numId w:val="0"/>
      </w:numPr>
      <w:tabs>
        <w:tab w:val="left" w:pos="1247"/>
      </w:tabs>
      <w:spacing w:before="240" w:line="240" w:lineRule="auto"/>
      <w:ind w:left="1247" w:hanging="1247"/>
    </w:pPr>
    <w:rPr>
      <w:rFonts w:ascii="Arial" w:hAnsi="Arial" w:eastAsia="宋体"/>
      <w:b/>
      <w:bCs/>
      <w:spacing w:val="20"/>
      <w:sz w:val="24"/>
      <w:lang w:val="pt-BR"/>
    </w:rPr>
  </w:style>
  <w:style w:type="paragraph" w:customStyle="1" w:styleId="88">
    <w:name w:val="标题4"/>
    <w:basedOn w:val="5"/>
    <w:next w:val="1"/>
    <w:qFormat/>
    <w:uiPriority w:val="0"/>
    <w:pPr>
      <w:keepNext w:val="0"/>
      <w:keepLines w:val="0"/>
      <w:widowControl/>
      <w:numPr>
        <w:numId w:val="8"/>
      </w:numPr>
      <w:tabs>
        <w:tab w:val="left" w:pos="1247"/>
      </w:tabs>
      <w:spacing w:line="240" w:lineRule="auto"/>
      <w:textAlignment w:val="auto"/>
    </w:pPr>
    <w:rPr>
      <w:rFonts w:ascii="Arial" w:hAnsi="Arial" w:eastAsia="宋体"/>
      <w:b/>
      <w:bCs/>
      <w:iCs/>
      <w:sz w:val="21"/>
      <w:szCs w:val="20"/>
      <w:lang w:val="pt-BR" w:eastAsia="en-US"/>
    </w:rPr>
  </w:style>
  <w:style w:type="paragraph" w:customStyle="1" w:styleId="89">
    <w:name w:val="表格_编号"/>
    <w:basedOn w:val="18"/>
    <w:link w:val="90"/>
    <w:qFormat/>
    <w:uiPriority w:val="0"/>
    <w:pPr>
      <w:keepNext/>
      <w:numPr>
        <w:ilvl w:val="0"/>
        <w:numId w:val="9"/>
      </w:numPr>
      <w:jc w:val="center"/>
    </w:pPr>
    <w:rPr>
      <w:szCs w:val="20"/>
    </w:rPr>
  </w:style>
  <w:style w:type="character" w:customStyle="1" w:styleId="90">
    <w:name w:val="表格_编号 Char"/>
    <w:basedOn w:val="69"/>
    <w:link w:val="89"/>
    <w:qFormat/>
    <w:uiPriority w:val="0"/>
    <w:rPr>
      <w:spacing w:val="4"/>
      <w:sz w:val="24"/>
      <w:szCs w:val="24"/>
    </w:rPr>
  </w:style>
  <w:style w:type="character" w:customStyle="1" w:styleId="91">
    <w:name w:val="正文缩进 Char1"/>
    <w:basedOn w:val="38"/>
    <w:link w:val="12"/>
    <w:qFormat/>
    <w:uiPriority w:val="0"/>
    <w:rPr>
      <w:kern w:val="2"/>
      <w:sz w:val="24"/>
    </w:rPr>
  </w:style>
  <w:style w:type="paragraph" w:customStyle="1" w:styleId="92">
    <w:name w:val="表头样式 Char"/>
    <w:basedOn w:val="1"/>
    <w:qFormat/>
    <w:uiPriority w:val="0"/>
    <w:pPr>
      <w:adjustRightInd/>
      <w:spacing w:line="240" w:lineRule="auto"/>
      <w:jc w:val="center"/>
      <w:textAlignment w:val="auto"/>
    </w:pPr>
    <w:rPr>
      <w:rFonts w:ascii="Arial" w:hAnsi="Arial"/>
      <w:b/>
      <w:kern w:val="2"/>
      <w:sz w:val="21"/>
      <w:szCs w:val="21"/>
    </w:rPr>
  </w:style>
  <w:style w:type="paragraph" w:customStyle="1" w:styleId="93">
    <w:name w:val="表格文本"/>
    <w:basedOn w:val="1"/>
    <w:link w:val="94"/>
    <w:qFormat/>
    <w:uiPriority w:val="0"/>
    <w:pPr>
      <w:tabs>
        <w:tab w:val="decimal" w:pos="0"/>
      </w:tabs>
      <w:adjustRightInd/>
      <w:spacing w:line="240" w:lineRule="auto"/>
      <w:textAlignment w:val="auto"/>
    </w:pPr>
    <w:rPr>
      <w:rFonts w:ascii="Arial" w:hAnsi="Arial"/>
      <w:kern w:val="2"/>
      <w:sz w:val="21"/>
      <w:szCs w:val="21"/>
    </w:rPr>
  </w:style>
  <w:style w:type="character" w:customStyle="1" w:styleId="94">
    <w:name w:val="表格文本 Char"/>
    <w:basedOn w:val="38"/>
    <w:link w:val="93"/>
    <w:qFormat/>
    <w:uiPriority w:val="0"/>
    <w:rPr>
      <w:rFonts w:ascii="Arial" w:hAnsi="Arial"/>
      <w:kern w:val="2"/>
      <w:sz w:val="21"/>
      <w:szCs w:val="21"/>
    </w:rPr>
  </w:style>
  <w:style w:type="paragraph" w:customStyle="1" w:styleId="95">
    <w:name w:val="表格内容"/>
    <w:next w:val="1"/>
    <w:qFormat/>
    <w:uiPriority w:val="0"/>
    <w:pPr>
      <w:widowControl w:val="0"/>
      <w:jc w:val="center"/>
      <w:textAlignment w:val="center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96">
    <w:name w:val="对象_居中_嵌入布局"/>
    <w:basedOn w:val="1"/>
    <w:qFormat/>
    <w:uiPriority w:val="0"/>
    <w:pPr>
      <w:widowControl/>
      <w:adjustRightInd/>
      <w:spacing w:line="440" w:lineRule="atLeast"/>
      <w:jc w:val="center"/>
      <w:textAlignment w:val="auto"/>
    </w:pPr>
    <w:rPr>
      <w:rFonts w:cs="宋体"/>
      <w:spacing w:val="4"/>
      <w:szCs w:val="24"/>
    </w:rPr>
  </w:style>
  <w:style w:type="paragraph" w:customStyle="1" w:styleId="97">
    <w:name w:val="图形编号"/>
    <w:basedOn w:val="29"/>
    <w:next w:val="18"/>
    <w:link w:val="98"/>
    <w:qFormat/>
    <w:uiPriority w:val="0"/>
    <w:pPr>
      <w:widowControl/>
      <w:adjustRightInd/>
      <w:snapToGrid w:val="0"/>
      <w:spacing w:line="240" w:lineRule="auto"/>
      <w:ind w:left="0" w:leftChars="0" w:firstLine="0" w:firstLineChars="0"/>
      <w:jc w:val="center"/>
      <w:textAlignment w:val="auto"/>
    </w:pPr>
    <w:rPr>
      <w:rFonts w:ascii="宋体" w:hAnsi="宋体"/>
      <w:szCs w:val="24"/>
      <w:lang w:bidi="hi-IN"/>
    </w:rPr>
  </w:style>
  <w:style w:type="character" w:customStyle="1" w:styleId="98">
    <w:name w:val="图形编号 Char"/>
    <w:basedOn w:val="38"/>
    <w:link w:val="97"/>
    <w:qFormat/>
    <w:uiPriority w:val="0"/>
    <w:rPr>
      <w:rFonts w:ascii="宋体" w:hAnsi="宋体"/>
      <w:sz w:val="24"/>
      <w:szCs w:val="24"/>
      <w:lang w:bidi="hi-IN"/>
    </w:rPr>
  </w:style>
  <w:style w:type="paragraph" w:customStyle="1" w:styleId="99">
    <w:name w:val="样式3"/>
    <w:basedOn w:val="72"/>
    <w:qFormat/>
    <w:uiPriority w:val="0"/>
    <w:pPr>
      <w:numPr>
        <w:ilvl w:val="0"/>
        <w:numId w:val="10"/>
      </w:numPr>
      <w:tabs>
        <w:tab w:val="clear" w:pos="1247"/>
      </w:tabs>
      <w:spacing w:before="120"/>
      <w:ind w:left="0" w:leftChars="0" w:firstLine="0"/>
    </w:pPr>
    <w:rPr>
      <w:rFonts w:cs="Times New Roman"/>
      <w:sz w:val="21"/>
      <w:szCs w:val="21"/>
      <w:lang w:eastAsia="en-US"/>
    </w:rPr>
  </w:style>
  <w:style w:type="paragraph" w:customStyle="1" w:styleId="100">
    <w:name w:val="样式17"/>
    <w:basedOn w:val="13"/>
    <w:next w:val="101"/>
    <w:link w:val="103"/>
    <w:qFormat/>
    <w:uiPriority w:val="0"/>
    <w:pPr>
      <w:widowControl/>
      <w:numPr>
        <w:ilvl w:val="0"/>
        <w:numId w:val="11"/>
      </w:numPr>
      <w:tabs>
        <w:tab w:val="left" w:pos="2000"/>
      </w:tabs>
      <w:adjustRightInd/>
      <w:spacing w:after="360" w:line="240" w:lineRule="auto"/>
      <w:ind w:firstLine="0"/>
      <w:jc w:val="center"/>
      <w:textAlignment w:val="auto"/>
    </w:pPr>
    <w:rPr>
      <w:rFonts w:ascii="Arial" w:hAnsi="Arial" w:eastAsia="宋体"/>
      <w:bCs/>
      <w:sz w:val="18"/>
      <w:lang w:eastAsia="en-US"/>
    </w:rPr>
  </w:style>
  <w:style w:type="paragraph" w:customStyle="1" w:styleId="101">
    <w:name w:val="Body1!"/>
    <w:basedOn w:val="72"/>
    <w:link w:val="102"/>
    <w:qFormat/>
    <w:uiPriority w:val="0"/>
    <w:pPr>
      <w:spacing w:before="120"/>
      <w:ind w:left="1247" w:leftChars="0" w:firstLine="200"/>
    </w:pPr>
    <w:rPr>
      <w:rFonts w:cs="Times New Roman"/>
      <w:sz w:val="21"/>
      <w:szCs w:val="21"/>
    </w:rPr>
  </w:style>
  <w:style w:type="character" w:customStyle="1" w:styleId="102">
    <w:name w:val="Body1! Char"/>
    <w:basedOn w:val="38"/>
    <w:link w:val="101"/>
    <w:qFormat/>
    <w:uiPriority w:val="0"/>
    <w:rPr>
      <w:rFonts w:ascii="Arial" w:hAnsi="Arial"/>
      <w:sz w:val="21"/>
      <w:szCs w:val="21"/>
    </w:rPr>
  </w:style>
  <w:style w:type="character" w:customStyle="1" w:styleId="103">
    <w:name w:val="样式17 Char"/>
    <w:basedOn w:val="38"/>
    <w:link w:val="100"/>
    <w:qFormat/>
    <w:uiPriority w:val="0"/>
    <w:rPr>
      <w:rFonts w:ascii="Arial" w:hAnsi="Arial"/>
      <w:bCs/>
      <w:sz w:val="18"/>
      <w:lang w:eastAsia="en-US"/>
    </w:rPr>
  </w:style>
  <w:style w:type="paragraph" w:customStyle="1" w:styleId="104">
    <w:name w:val="Bullet"/>
    <w:basedOn w:val="1"/>
    <w:link w:val="105"/>
    <w:qFormat/>
    <w:uiPriority w:val="0"/>
    <w:pPr>
      <w:widowControl/>
      <w:numPr>
        <w:ilvl w:val="0"/>
        <w:numId w:val="12"/>
      </w:numPr>
      <w:spacing w:before="60" w:after="60" w:line="288" w:lineRule="auto"/>
      <w:ind w:firstLine="0"/>
      <w:textAlignment w:val="auto"/>
    </w:pPr>
    <w:rPr>
      <w:rFonts w:ascii="Arial" w:hAnsi="Arial"/>
      <w:sz w:val="21"/>
      <w:szCs w:val="22"/>
      <w:lang w:eastAsia="en-US"/>
    </w:rPr>
  </w:style>
  <w:style w:type="character" w:customStyle="1" w:styleId="105">
    <w:name w:val="Bullet Char"/>
    <w:basedOn w:val="38"/>
    <w:link w:val="104"/>
    <w:qFormat/>
    <w:uiPriority w:val="0"/>
    <w:rPr>
      <w:rFonts w:ascii="Arial" w:hAnsi="Arial"/>
      <w:sz w:val="21"/>
      <w:szCs w:val="22"/>
      <w:lang w:eastAsia="en-US"/>
    </w:rPr>
  </w:style>
  <w:style w:type="paragraph" w:customStyle="1" w:styleId="106">
    <w:name w:val="表格及插图"/>
    <w:qFormat/>
    <w:uiPriority w:val="0"/>
    <w:pPr>
      <w:widowControl w:val="0"/>
      <w:spacing w:line="360" w:lineRule="atLeast"/>
      <w:jc w:val="center"/>
    </w:pPr>
    <w:rPr>
      <w:rFonts w:ascii="宋体" w:hAnsi="宋体" w:eastAsia="黑体" w:cs="Times New Roman"/>
      <w:sz w:val="24"/>
      <w:lang w:val="en-US" w:eastAsia="zh-CN" w:bidi="ar-SA"/>
    </w:rPr>
  </w:style>
  <w:style w:type="paragraph" w:customStyle="1" w:styleId="107">
    <w:name w:val="Revision"/>
    <w:hidden/>
    <w:semiHidden/>
    <w:qFormat/>
    <w:uiPriority w:val="99"/>
    <w:rPr>
      <w:rFonts w:ascii="Times New Roman" w:hAnsi="Times New Roman" w:eastAsia="宋体" w:cs="Times New Roman"/>
      <w:sz w:val="24"/>
      <w:lang w:val="en-US" w:eastAsia="zh-CN" w:bidi="ar-SA"/>
    </w:rPr>
  </w:style>
  <w:style w:type="character" w:customStyle="1" w:styleId="108">
    <w:name w:val="正文首行缩进 Char"/>
    <w:basedOn w:val="60"/>
    <w:link w:val="35"/>
    <w:qFormat/>
    <w:uiPriority w:val="0"/>
    <w:rPr>
      <w:sz w:val="24"/>
    </w:rPr>
  </w:style>
  <w:style w:type="character" w:customStyle="1" w:styleId="109">
    <w:name w:val="Highlighted Variable"/>
    <w:qFormat/>
    <w:uiPriority w:val="0"/>
    <w:rPr>
      <w:rFonts w:ascii="宋体" w:hAnsi="宋体" w:eastAsia="宋体"/>
      <w:color w:val="0000FF"/>
    </w:rPr>
  </w:style>
  <w:style w:type="character" w:customStyle="1" w:styleId="110">
    <w:name w:val="Intense Emphasis"/>
    <w:qFormat/>
    <w:uiPriority w:val="0"/>
    <w:rPr>
      <w:b/>
      <w:bCs/>
      <w:i/>
      <w:iCs/>
      <w:color w:val="FF0000"/>
    </w:rPr>
  </w:style>
  <w:style w:type="character" w:customStyle="1" w:styleId="111">
    <w:name w:val="标题5 Char"/>
    <w:link w:val="112"/>
    <w:qFormat/>
    <w:uiPriority w:val="0"/>
    <w:rPr>
      <w:rFonts w:ascii="宋体" w:hAnsi="宋体"/>
      <w:sz w:val="28"/>
      <w:szCs w:val="28"/>
    </w:rPr>
  </w:style>
  <w:style w:type="paragraph" w:customStyle="1" w:styleId="112">
    <w:name w:val="标题5"/>
    <w:basedOn w:val="6"/>
    <w:link w:val="111"/>
    <w:qFormat/>
    <w:uiPriority w:val="0"/>
    <w:pPr>
      <w:spacing w:before="100" w:beforeAutospacing="1" w:after="100" w:afterAutospacing="1" w:line="240" w:lineRule="auto"/>
      <w:ind w:left="992" w:hanging="992"/>
      <w:textAlignment w:val="auto"/>
    </w:pPr>
    <w:rPr>
      <w:rFonts w:ascii="宋体" w:hAnsi="宋体" w:eastAsia="宋体"/>
      <w:szCs w:val="28"/>
    </w:rPr>
  </w:style>
  <w:style w:type="paragraph" w:customStyle="1" w:styleId="113">
    <w:name w:val="图形标题"/>
    <w:basedOn w:val="18"/>
    <w:qFormat/>
    <w:uiPriority w:val="0"/>
    <w:pPr>
      <w:numPr>
        <w:ilvl w:val="0"/>
        <w:numId w:val="13"/>
      </w:numPr>
      <w:tabs>
        <w:tab w:val="left" w:pos="0"/>
        <w:tab w:val="clear" w:pos="2122"/>
      </w:tabs>
      <w:ind w:left="0" w:firstLine="0"/>
      <w:jc w:val="center"/>
    </w:pPr>
    <w:rPr>
      <w:rFonts w:ascii="宋体" w:hAnsi="宋体"/>
    </w:rPr>
  </w:style>
  <w:style w:type="paragraph" w:customStyle="1" w:styleId="114">
    <w:name w:val="DocParagraph"/>
    <w:basedOn w:val="1"/>
    <w:qFormat/>
    <w:uiPriority w:val="1"/>
    <w:pPr>
      <w:adjustRightInd/>
      <w:spacing w:line="288" w:lineRule="auto"/>
      <w:ind w:left="1247"/>
      <w:textAlignment w:val="auto"/>
    </w:pPr>
    <w:rPr>
      <w:rFonts w:ascii="Arial" w:hAnsi="Arial" w:cstheme="minorBidi"/>
      <w:kern w:val="44"/>
      <w:sz w:val="21"/>
      <w:szCs w:val="44"/>
    </w:rPr>
  </w:style>
  <w:style w:type="paragraph" w:customStyle="1" w:styleId="115">
    <w:name w:val="样式8"/>
    <w:basedOn w:val="1"/>
    <w:qFormat/>
    <w:uiPriority w:val="0"/>
    <w:pPr>
      <w:widowControl/>
      <w:adjustRightInd/>
      <w:spacing w:line="288" w:lineRule="auto"/>
      <w:ind w:left="1713" w:hanging="454"/>
      <w:textAlignment w:val="auto"/>
    </w:pPr>
    <w:rPr>
      <w:rFonts w:ascii="Arial" w:hAnsi="Arial"/>
      <w:sz w:val="21"/>
    </w:rPr>
  </w:style>
  <w:style w:type="paragraph" w:customStyle="1" w:styleId="116">
    <w:name w:val="样式 Body1! + 首行缩进:  2 字符"/>
    <w:basedOn w:val="1"/>
    <w:qFormat/>
    <w:uiPriority w:val="0"/>
    <w:pPr>
      <w:widowControl/>
      <w:tabs>
        <w:tab w:val="left" w:pos="1247"/>
      </w:tabs>
      <w:adjustRightInd/>
      <w:spacing w:line="288" w:lineRule="auto"/>
      <w:ind w:left="1247" w:firstLine="420"/>
      <w:textAlignment w:val="auto"/>
    </w:pPr>
    <w:rPr>
      <w:rFonts w:ascii="Arial" w:hAnsi="Arial" w:cs="宋体"/>
      <w:sz w:val="21"/>
      <w:lang w:eastAsia="en-US"/>
    </w:rPr>
  </w:style>
  <w:style w:type="paragraph" w:customStyle="1" w:styleId="117">
    <w:name w:val="表头"/>
    <w:basedOn w:val="18"/>
    <w:qFormat/>
    <w:uiPriority w:val="0"/>
    <w:pPr>
      <w:widowControl/>
      <w:adjustRightInd/>
      <w:spacing w:beforeLines="50" w:afterLines="50"/>
      <w:ind w:firstLine="0" w:firstLineChars="200"/>
      <w:jc w:val="center"/>
      <w:textAlignment w:val="auto"/>
    </w:pPr>
    <w:rPr>
      <w:szCs w:val="20"/>
    </w:rPr>
  </w:style>
  <w:style w:type="paragraph" w:customStyle="1" w:styleId="118">
    <w:name w:val="font5"/>
    <w:basedOn w:val="1"/>
    <w:qFormat/>
    <w:uiPriority w:val="0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 w:val="20"/>
    </w:rPr>
  </w:style>
  <w:style w:type="paragraph" w:customStyle="1" w:styleId="119">
    <w:name w:val="font6"/>
    <w:basedOn w:val="1"/>
    <w:qFormat/>
    <w:uiPriority w:val="0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b/>
      <w:bCs/>
      <w:sz w:val="20"/>
    </w:rPr>
  </w:style>
  <w:style w:type="paragraph" w:customStyle="1" w:styleId="120">
    <w:name w:val="font7"/>
    <w:basedOn w:val="1"/>
    <w:qFormat/>
    <w:uiPriority w:val="0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 w:val="18"/>
      <w:szCs w:val="18"/>
    </w:rPr>
  </w:style>
  <w:style w:type="paragraph" w:customStyle="1" w:styleId="121">
    <w:name w:val="font8"/>
    <w:basedOn w:val="1"/>
    <w:qFormat/>
    <w:uiPriority w:val="0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 w:val="20"/>
    </w:rPr>
  </w:style>
  <w:style w:type="paragraph" w:customStyle="1" w:styleId="122">
    <w:name w:val="font9"/>
    <w:basedOn w:val="1"/>
    <w:qFormat/>
    <w:uiPriority w:val="0"/>
    <w:pPr>
      <w:widowControl/>
      <w:adjustRightInd/>
      <w:spacing w:before="100" w:beforeAutospacing="1" w:after="100" w:afterAutospacing="1" w:line="240" w:lineRule="auto"/>
      <w:textAlignment w:val="auto"/>
    </w:pPr>
    <w:rPr>
      <w:szCs w:val="24"/>
    </w:rPr>
  </w:style>
  <w:style w:type="paragraph" w:customStyle="1" w:styleId="123">
    <w:name w:val="font10"/>
    <w:basedOn w:val="1"/>
    <w:qFormat/>
    <w:uiPriority w:val="0"/>
    <w:pPr>
      <w:widowControl/>
      <w:adjustRightInd/>
      <w:spacing w:before="100" w:beforeAutospacing="1" w:after="100" w:afterAutospacing="1" w:line="240" w:lineRule="auto"/>
      <w:textAlignment w:val="auto"/>
    </w:pPr>
    <w:rPr>
      <w:b/>
      <w:bCs/>
      <w:sz w:val="20"/>
    </w:rPr>
  </w:style>
  <w:style w:type="paragraph" w:customStyle="1" w:styleId="124">
    <w:name w:val="font11"/>
    <w:basedOn w:val="1"/>
    <w:qFormat/>
    <w:uiPriority w:val="0"/>
    <w:pPr>
      <w:widowControl/>
      <w:adjustRightInd/>
      <w:spacing w:before="100" w:beforeAutospacing="1" w:after="100" w:afterAutospacing="1" w:line="240" w:lineRule="auto"/>
      <w:textAlignment w:val="auto"/>
    </w:pPr>
    <w:rPr>
      <w:sz w:val="20"/>
    </w:rPr>
  </w:style>
  <w:style w:type="paragraph" w:customStyle="1" w:styleId="125">
    <w:name w:val="font12"/>
    <w:basedOn w:val="1"/>
    <w:qFormat/>
    <w:uiPriority w:val="0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 w:val="16"/>
      <w:szCs w:val="16"/>
    </w:rPr>
  </w:style>
  <w:style w:type="paragraph" w:customStyle="1" w:styleId="126">
    <w:name w:val="font13"/>
    <w:basedOn w:val="1"/>
    <w:qFormat/>
    <w:uiPriority w:val="0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b/>
      <w:bCs/>
      <w:sz w:val="28"/>
      <w:szCs w:val="28"/>
    </w:rPr>
  </w:style>
  <w:style w:type="paragraph" w:customStyle="1" w:styleId="127">
    <w:name w:val="font14"/>
    <w:basedOn w:val="1"/>
    <w:qFormat/>
    <w:uiPriority w:val="0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 w:val="20"/>
    </w:rPr>
  </w:style>
  <w:style w:type="paragraph" w:customStyle="1" w:styleId="128">
    <w:name w:val="font15"/>
    <w:basedOn w:val="1"/>
    <w:qFormat/>
    <w:uiPriority w:val="0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 w:val="20"/>
    </w:rPr>
  </w:style>
  <w:style w:type="paragraph" w:customStyle="1" w:styleId="129">
    <w:name w:val="xl66"/>
    <w:basedOn w:val="1"/>
    <w:qFormat/>
    <w:uiPriority w:val="0"/>
    <w:pPr>
      <w:widowControl/>
      <w:adjustRightInd/>
      <w:spacing w:before="100" w:beforeAutospacing="1" w:after="100" w:afterAutospacing="1" w:line="240" w:lineRule="auto"/>
      <w:textAlignment w:val="bottom"/>
    </w:pPr>
    <w:rPr>
      <w:rFonts w:ascii="宋体" w:hAnsi="宋体" w:cs="宋体"/>
      <w:szCs w:val="24"/>
    </w:rPr>
  </w:style>
  <w:style w:type="paragraph" w:customStyle="1" w:styleId="130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宋体" w:hAnsi="宋体" w:cs="宋体"/>
      <w:b/>
      <w:bCs/>
      <w:sz w:val="20"/>
    </w:rPr>
  </w:style>
  <w:style w:type="paragraph" w:customStyle="1" w:styleId="131">
    <w:name w:val="xl68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宋体" w:hAnsi="宋体" w:cs="宋体"/>
      <w:b/>
      <w:bCs/>
      <w:sz w:val="20"/>
    </w:rPr>
  </w:style>
  <w:style w:type="paragraph" w:customStyle="1" w:styleId="132">
    <w:name w:val="xl69"/>
    <w:basedOn w:val="1"/>
    <w:qFormat/>
    <w:uiPriority w:val="0"/>
    <w:pPr>
      <w:widowControl/>
      <w:adjustRightInd/>
      <w:spacing w:before="100" w:beforeAutospacing="1" w:after="100" w:afterAutospacing="1" w:line="240" w:lineRule="auto"/>
      <w:textAlignment w:val="bottom"/>
    </w:pPr>
    <w:rPr>
      <w:rFonts w:ascii="宋体" w:hAnsi="宋体" w:cs="宋体"/>
      <w:b/>
      <w:bCs/>
      <w:sz w:val="20"/>
    </w:rPr>
  </w:style>
  <w:style w:type="paragraph" w:customStyle="1" w:styleId="133">
    <w:name w:val="xl70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宋体" w:hAnsi="宋体" w:cs="宋体"/>
      <w:b/>
      <w:bCs/>
      <w:sz w:val="20"/>
    </w:rPr>
  </w:style>
  <w:style w:type="paragraph" w:customStyle="1" w:styleId="134">
    <w:name w:val="xl71"/>
    <w:basedOn w:val="1"/>
    <w:qFormat/>
    <w:uiPriority w:val="0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楷体_GB2312" w:hAnsi="宋体" w:eastAsia="楷体_GB2312" w:cs="宋体"/>
      <w:b/>
      <w:bCs/>
      <w:sz w:val="20"/>
    </w:rPr>
  </w:style>
  <w:style w:type="paragraph" w:customStyle="1" w:styleId="135">
    <w:name w:val="xl72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宋体" w:hAnsi="宋体" w:cs="宋体"/>
      <w:sz w:val="20"/>
    </w:rPr>
  </w:style>
  <w:style w:type="paragraph" w:customStyle="1" w:styleId="136">
    <w:name w:val="xl73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仿宋_GB2312" w:hAnsi="宋体" w:eastAsia="仿宋_GB2312" w:cs="宋体"/>
      <w:sz w:val="20"/>
    </w:rPr>
  </w:style>
  <w:style w:type="paragraph" w:customStyle="1" w:styleId="137">
    <w:name w:val="xl74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sz w:val="20"/>
    </w:rPr>
  </w:style>
  <w:style w:type="paragraph" w:customStyle="1" w:styleId="138">
    <w:name w:val="xl75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Arial" w:hAnsi="Arial" w:cs="Arial"/>
      <w:sz w:val="20"/>
    </w:rPr>
  </w:style>
  <w:style w:type="paragraph" w:customStyle="1" w:styleId="139">
    <w:name w:val="xl76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仿宋_GB2312" w:hAnsi="宋体" w:eastAsia="仿宋_GB2312" w:cs="宋体"/>
      <w:sz w:val="16"/>
      <w:szCs w:val="16"/>
    </w:rPr>
  </w:style>
  <w:style w:type="paragraph" w:customStyle="1" w:styleId="140">
    <w:name w:val="xl77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 w:val="20"/>
    </w:rPr>
  </w:style>
  <w:style w:type="paragraph" w:customStyle="1" w:styleId="141">
    <w:name w:val="xl78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bottom"/>
    </w:pPr>
    <w:rPr>
      <w:rFonts w:ascii="宋体" w:hAnsi="宋体" w:cs="宋体"/>
      <w:sz w:val="20"/>
    </w:rPr>
  </w:style>
  <w:style w:type="paragraph" w:customStyle="1" w:styleId="142">
    <w:name w:val="xl79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bottom"/>
    </w:pPr>
    <w:rPr>
      <w:rFonts w:ascii="宋体" w:hAnsi="宋体" w:cs="宋体"/>
      <w:sz w:val="20"/>
    </w:rPr>
  </w:style>
  <w:style w:type="paragraph" w:customStyle="1" w:styleId="143">
    <w:name w:val="xl80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bottom"/>
    </w:pPr>
    <w:rPr>
      <w:rFonts w:ascii="宋体" w:hAnsi="宋体" w:cs="宋体"/>
      <w:sz w:val="20"/>
    </w:rPr>
  </w:style>
  <w:style w:type="paragraph" w:customStyle="1" w:styleId="144">
    <w:name w:val="xl81"/>
    <w:basedOn w:val="1"/>
    <w:uiPriority w:val="0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Cs w:val="24"/>
    </w:rPr>
  </w:style>
  <w:style w:type="paragraph" w:customStyle="1" w:styleId="145">
    <w:name w:val="xl82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仿宋_GB2312" w:hAnsi="宋体" w:eastAsia="仿宋_GB2312" w:cs="宋体"/>
      <w:sz w:val="20"/>
    </w:rPr>
  </w:style>
  <w:style w:type="paragraph" w:customStyle="1" w:styleId="146">
    <w:name w:val="xl83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right"/>
      <w:textAlignment w:val="auto"/>
    </w:pPr>
    <w:rPr>
      <w:rFonts w:ascii="仿宋_GB2312" w:hAnsi="宋体" w:eastAsia="仿宋_GB2312" w:cs="宋体"/>
      <w:sz w:val="20"/>
    </w:rPr>
  </w:style>
  <w:style w:type="paragraph" w:customStyle="1" w:styleId="147">
    <w:name w:val="xl84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right"/>
      <w:textAlignment w:val="auto"/>
    </w:pPr>
    <w:rPr>
      <w:rFonts w:ascii="仿宋_GB2312" w:hAnsi="宋体" w:eastAsia="仿宋_GB2312" w:cs="宋体"/>
      <w:sz w:val="20"/>
    </w:rPr>
  </w:style>
  <w:style w:type="paragraph" w:customStyle="1" w:styleId="148">
    <w:name w:val="xl85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仿宋_GB2312" w:hAnsi="宋体" w:eastAsia="仿宋_GB2312" w:cs="宋体"/>
      <w:sz w:val="16"/>
      <w:szCs w:val="16"/>
    </w:rPr>
  </w:style>
  <w:style w:type="paragraph" w:customStyle="1" w:styleId="149">
    <w:name w:val="xl86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 w:val="20"/>
    </w:rPr>
  </w:style>
  <w:style w:type="paragraph" w:customStyle="1" w:styleId="150">
    <w:name w:val="xl87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仿宋_GB2312" w:hAnsi="宋体" w:eastAsia="仿宋_GB2312" w:cs="宋体"/>
      <w:sz w:val="18"/>
      <w:szCs w:val="18"/>
    </w:rPr>
  </w:style>
  <w:style w:type="paragraph" w:customStyle="1" w:styleId="151">
    <w:name w:val="xl88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仿宋_GB2312" w:hAnsi="宋体" w:eastAsia="仿宋_GB2312" w:cs="宋体"/>
      <w:sz w:val="20"/>
    </w:rPr>
  </w:style>
  <w:style w:type="paragraph" w:customStyle="1" w:styleId="152">
    <w:name w:val="xl89"/>
    <w:basedOn w:val="1"/>
    <w:uiPriority w:val="0"/>
    <w:pPr>
      <w:widowControl/>
      <w:adjustRightInd/>
      <w:spacing w:before="100" w:beforeAutospacing="1" w:after="100" w:afterAutospacing="1" w:line="240" w:lineRule="auto"/>
      <w:textAlignment w:val="bottom"/>
    </w:pPr>
    <w:rPr>
      <w:rFonts w:ascii="楷体_GB2312" w:hAnsi="宋体" w:eastAsia="楷体_GB2312" w:cs="宋体"/>
      <w:b/>
      <w:bCs/>
      <w:sz w:val="20"/>
    </w:rPr>
  </w:style>
  <w:style w:type="paragraph" w:customStyle="1" w:styleId="153">
    <w:name w:val="xl90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 w:val="20"/>
    </w:rPr>
  </w:style>
  <w:style w:type="paragraph" w:customStyle="1" w:styleId="154">
    <w:name w:val="xl91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right"/>
      <w:textAlignment w:val="auto"/>
    </w:pPr>
    <w:rPr>
      <w:rFonts w:ascii="宋体" w:hAnsi="宋体" w:cs="宋体"/>
      <w:sz w:val="20"/>
    </w:rPr>
  </w:style>
  <w:style w:type="paragraph" w:customStyle="1" w:styleId="155">
    <w:name w:val="xl92"/>
    <w:basedOn w:val="1"/>
    <w:uiPriority w:val="0"/>
    <w:pPr>
      <w:widowControl/>
      <w:adjustRightInd/>
      <w:spacing w:before="100" w:beforeAutospacing="1" w:after="100" w:afterAutospacing="1" w:line="240" w:lineRule="auto"/>
      <w:jc w:val="center"/>
      <w:textAlignment w:val="auto"/>
    </w:pPr>
    <w:rPr>
      <w:rFonts w:ascii="宋体" w:hAnsi="宋体" w:cs="宋体"/>
      <w:b/>
      <w:bCs/>
      <w:sz w:val="20"/>
    </w:rPr>
  </w:style>
  <w:style w:type="paragraph" w:customStyle="1" w:styleId="156">
    <w:name w:val="xl93"/>
    <w:basedOn w:val="1"/>
    <w:uiPriority w:val="0"/>
    <w:pPr>
      <w:widowControl/>
      <w:adjustRightInd/>
      <w:spacing w:before="100" w:beforeAutospacing="1" w:after="100" w:afterAutospacing="1" w:line="240" w:lineRule="auto"/>
      <w:textAlignment w:val="bottom"/>
    </w:pPr>
    <w:rPr>
      <w:rFonts w:ascii="宋体" w:hAnsi="宋体" w:cs="宋体"/>
      <w:sz w:val="20"/>
    </w:rPr>
  </w:style>
  <w:style w:type="paragraph" w:customStyle="1" w:styleId="157">
    <w:name w:val="xl94"/>
    <w:basedOn w:val="1"/>
    <w:uiPriority w:val="0"/>
    <w:pPr>
      <w:widowControl/>
      <w:adjustRightInd/>
      <w:spacing w:before="100" w:beforeAutospacing="1" w:after="100" w:afterAutospacing="1" w:line="240" w:lineRule="auto"/>
      <w:textAlignment w:val="bottom"/>
    </w:pPr>
    <w:rPr>
      <w:rFonts w:ascii="宋体" w:hAnsi="宋体" w:cs="宋体"/>
      <w:sz w:val="20"/>
    </w:rPr>
  </w:style>
  <w:style w:type="paragraph" w:customStyle="1" w:styleId="158">
    <w:name w:val="xl95"/>
    <w:basedOn w:val="1"/>
    <w:uiPriority w:val="0"/>
    <w:pPr>
      <w:widowControl/>
      <w:adjustRightInd/>
      <w:spacing w:before="100" w:beforeAutospacing="1" w:after="100" w:afterAutospacing="1" w:line="240" w:lineRule="auto"/>
      <w:textAlignment w:val="bottom"/>
    </w:pPr>
    <w:rPr>
      <w:rFonts w:ascii="宋体" w:hAnsi="宋体" w:cs="宋体"/>
      <w:sz w:val="20"/>
    </w:rPr>
  </w:style>
  <w:style w:type="paragraph" w:customStyle="1" w:styleId="159">
    <w:name w:val="xl96"/>
    <w:basedOn w:val="1"/>
    <w:uiPriority w:val="0"/>
    <w:pPr>
      <w:widowControl/>
      <w:adjustRightInd/>
      <w:spacing w:before="100" w:beforeAutospacing="1" w:after="100" w:afterAutospacing="1" w:line="240" w:lineRule="auto"/>
      <w:textAlignment w:val="bottom"/>
    </w:pPr>
    <w:rPr>
      <w:rFonts w:ascii="宋体" w:hAnsi="宋体" w:cs="宋体"/>
      <w:sz w:val="20"/>
    </w:rPr>
  </w:style>
  <w:style w:type="paragraph" w:customStyle="1" w:styleId="160">
    <w:name w:val="xl97"/>
    <w:basedOn w:val="1"/>
    <w:uiPriority w:val="0"/>
    <w:pPr>
      <w:widowControl/>
      <w:adjustRightInd/>
      <w:spacing w:before="100" w:beforeAutospacing="1" w:after="100" w:afterAutospacing="1" w:line="240" w:lineRule="auto"/>
      <w:textAlignment w:val="bottom"/>
    </w:pPr>
    <w:rPr>
      <w:rFonts w:ascii="宋体" w:hAnsi="宋体" w:cs="宋体"/>
      <w:sz w:val="20"/>
    </w:rPr>
  </w:style>
  <w:style w:type="paragraph" w:customStyle="1" w:styleId="161">
    <w:name w:val="xl98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 w:val="20"/>
    </w:rPr>
  </w:style>
  <w:style w:type="paragraph" w:customStyle="1" w:styleId="162">
    <w:name w:val="xl99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bottom"/>
    </w:pPr>
    <w:rPr>
      <w:sz w:val="20"/>
    </w:rPr>
  </w:style>
  <w:style w:type="paragraph" w:customStyle="1" w:styleId="163">
    <w:name w:val="xl100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right"/>
      <w:textAlignment w:val="auto"/>
    </w:pPr>
    <w:rPr>
      <w:rFonts w:ascii="仿宋_GB2312" w:hAnsi="宋体" w:eastAsia="仿宋_GB2312" w:cs="宋体"/>
      <w:sz w:val="20"/>
    </w:rPr>
  </w:style>
  <w:style w:type="paragraph" w:customStyle="1" w:styleId="164">
    <w:name w:val="xl101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right"/>
      <w:textAlignment w:val="auto"/>
    </w:pPr>
    <w:rPr>
      <w:rFonts w:ascii="宋体" w:hAnsi="宋体" w:cs="宋体"/>
      <w:sz w:val="20"/>
    </w:rPr>
  </w:style>
  <w:style w:type="paragraph" w:customStyle="1" w:styleId="165">
    <w:name w:val="xl102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仿宋_GB2312" w:hAnsi="宋体" w:eastAsia="仿宋_GB2312" w:cs="宋体"/>
      <w:sz w:val="16"/>
      <w:szCs w:val="16"/>
    </w:rPr>
  </w:style>
  <w:style w:type="paragraph" w:customStyle="1" w:styleId="166">
    <w:name w:val="xl103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right"/>
      <w:textAlignment w:val="auto"/>
    </w:pPr>
    <w:rPr>
      <w:rFonts w:ascii="宋体" w:hAnsi="宋体" w:cs="宋体"/>
      <w:sz w:val="20"/>
    </w:rPr>
  </w:style>
  <w:style w:type="paragraph" w:customStyle="1" w:styleId="167">
    <w:name w:val="xl104"/>
    <w:basedOn w:val="1"/>
    <w:uiPriority w:val="0"/>
    <w:pPr>
      <w:widowControl/>
      <w:pBdr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bottom"/>
    </w:pPr>
    <w:rPr>
      <w:rFonts w:ascii="宋体" w:hAnsi="宋体" w:cs="宋体"/>
      <w:sz w:val="16"/>
      <w:szCs w:val="16"/>
    </w:rPr>
  </w:style>
  <w:style w:type="paragraph" w:customStyle="1" w:styleId="168">
    <w:name w:val="xl105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 w:val="20"/>
    </w:rPr>
  </w:style>
  <w:style w:type="paragraph" w:customStyle="1" w:styleId="169">
    <w:name w:val="xl106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宋体" w:hAnsi="宋体" w:cs="宋体"/>
      <w:sz w:val="20"/>
    </w:rPr>
  </w:style>
  <w:style w:type="paragraph" w:customStyle="1" w:styleId="170">
    <w:name w:val="xl107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sz w:val="20"/>
    </w:rPr>
  </w:style>
  <w:style w:type="paragraph" w:customStyle="1" w:styleId="171">
    <w:name w:val="xl108"/>
    <w:basedOn w:val="1"/>
    <w:uiPriority w:val="0"/>
    <w:pPr>
      <w:widowControl/>
      <w:adjustRightInd/>
      <w:spacing w:before="100" w:beforeAutospacing="1" w:after="100" w:afterAutospacing="1" w:line="240" w:lineRule="auto"/>
      <w:jc w:val="center"/>
      <w:textAlignment w:val="auto"/>
    </w:pPr>
    <w:rPr>
      <w:rFonts w:ascii="楷体_GB2312" w:hAnsi="宋体" w:eastAsia="楷体_GB2312" w:cs="宋体"/>
      <w:sz w:val="20"/>
    </w:rPr>
  </w:style>
  <w:style w:type="paragraph" w:customStyle="1" w:styleId="172">
    <w:name w:val="xl109"/>
    <w:basedOn w:val="1"/>
    <w:uiPriority w:val="0"/>
    <w:pPr>
      <w:widowControl/>
      <w:pBdr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bottom"/>
    </w:pPr>
    <w:rPr>
      <w:rFonts w:ascii="宋体" w:hAnsi="宋体" w:cs="宋体"/>
      <w:sz w:val="16"/>
      <w:szCs w:val="16"/>
    </w:rPr>
  </w:style>
  <w:style w:type="paragraph" w:customStyle="1" w:styleId="173">
    <w:name w:val="xl110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bottom"/>
    </w:pPr>
    <w:rPr>
      <w:rFonts w:ascii="宋体" w:hAnsi="宋体" w:cs="宋体"/>
      <w:sz w:val="20"/>
    </w:rPr>
  </w:style>
  <w:style w:type="paragraph" w:customStyle="1" w:styleId="174">
    <w:name w:val="xl111"/>
    <w:basedOn w:val="1"/>
    <w:uiPriority w:val="0"/>
    <w:pPr>
      <w:widowControl/>
      <w:pBdr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仿宋_GB2312" w:hAnsi="宋体" w:eastAsia="仿宋_GB2312" w:cs="宋体"/>
      <w:sz w:val="16"/>
      <w:szCs w:val="16"/>
    </w:rPr>
  </w:style>
  <w:style w:type="paragraph" w:customStyle="1" w:styleId="175">
    <w:name w:val="xl112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b/>
      <w:bCs/>
      <w:sz w:val="20"/>
    </w:rPr>
  </w:style>
  <w:style w:type="paragraph" w:customStyle="1" w:styleId="176">
    <w:name w:val="xl113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Cs w:val="24"/>
    </w:rPr>
  </w:style>
  <w:style w:type="paragraph" w:customStyle="1" w:styleId="177">
    <w:name w:val="xl114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宋体" w:hAnsi="宋体" w:cs="宋体"/>
      <w:sz w:val="20"/>
    </w:rPr>
  </w:style>
  <w:style w:type="paragraph" w:customStyle="1" w:styleId="178">
    <w:name w:val="xl115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宋体" w:hAnsi="宋体" w:cs="宋体"/>
      <w:szCs w:val="24"/>
    </w:rPr>
  </w:style>
  <w:style w:type="paragraph" w:customStyle="1" w:styleId="179">
    <w:name w:val="xl116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b/>
      <w:bCs/>
      <w:sz w:val="20"/>
    </w:rPr>
  </w:style>
  <w:style w:type="paragraph" w:customStyle="1" w:styleId="180">
    <w:name w:val="xl117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Cs w:val="24"/>
    </w:rPr>
  </w:style>
  <w:style w:type="paragraph" w:customStyle="1" w:styleId="181">
    <w:name w:val="xl118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宋体" w:hAnsi="宋体" w:cs="宋体"/>
      <w:b/>
      <w:bCs/>
      <w:sz w:val="20"/>
    </w:rPr>
  </w:style>
  <w:style w:type="paragraph" w:customStyle="1" w:styleId="182">
    <w:name w:val="xl119"/>
    <w:basedOn w:val="1"/>
    <w:uiPriority w:val="0"/>
    <w:pPr>
      <w:widowControl/>
      <w:pBdr>
        <w:top w:val="single" w:color="auto" w:sz="8" w:space="0"/>
        <w:left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仿宋_GB2312" w:hAnsi="宋体" w:eastAsia="仿宋_GB2312" w:cs="宋体"/>
      <w:sz w:val="20"/>
    </w:rPr>
  </w:style>
  <w:style w:type="paragraph" w:customStyle="1" w:styleId="183">
    <w:name w:val="xl120"/>
    <w:basedOn w:val="1"/>
    <w:uiPriority w:val="0"/>
    <w:pPr>
      <w:widowControl/>
      <w:pBdr>
        <w:left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仿宋_GB2312" w:hAnsi="宋体" w:eastAsia="仿宋_GB2312" w:cs="宋体"/>
      <w:sz w:val="20"/>
    </w:rPr>
  </w:style>
  <w:style w:type="paragraph" w:customStyle="1" w:styleId="184">
    <w:name w:val="xl121"/>
    <w:basedOn w:val="1"/>
    <w:uiPriority w:val="0"/>
    <w:pPr>
      <w:widowControl/>
      <w:pBdr>
        <w:top w:val="single" w:color="auto" w:sz="8" w:space="0"/>
        <w:left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Cs w:val="24"/>
    </w:rPr>
  </w:style>
  <w:style w:type="paragraph" w:customStyle="1" w:styleId="185">
    <w:name w:val="xl122"/>
    <w:basedOn w:val="1"/>
    <w:uiPriority w:val="0"/>
    <w:pPr>
      <w:widowControl/>
      <w:pBdr>
        <w:left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Cs w:val="24"/>
    </w:rPr>
  </w:style>
  <w:style w:type="paragraph" w:customStyle="1" w:styleId="186">
    <w:name w:val="xl123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b/>
      <w:bCs/>
      <w:sz w:val="20"/>
    </w:rPr>
  </w:style>
  <w:style w:type="paragraph" w:customStyle="1" w:styleId="187">
    <w:name w:val="xl124"/>
    <w:basedOn w:val="1"/>
    <w:uiPriority w:val="0"/>
    <w:pPr>
      <w:widowControl/>
      <w:pBdr>
        <w:top w:val="single" w:color="auto" w:sz="8" w:space="0"/>
        <w:bottom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b/>
      <w:bCs/>
      <w:sz w:val="20"/>
    </w:rPr>
  </w:style>
  <w:style w:type="paragraph" w:customStyle="1" w:styleId="188">
    <w:name w:val="xl125"/>
    <w:basedOn w:val="1"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b/>
      <w:bCs/>
      <w:sz w:val="20"/>
    </w:rPr>
  </w:style>
  <w:style w:type="paragraph" w:customStyle="1" w:styleId="189">
    <w:name w:val="xl126"/>
    <w:basedOn w:val="1"/>
    <w:uiPriority w:val="0"/>
    <w:pPr>
      <w:widowControl/>
      <w:pBdr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bottom"/>
    </w:pPr>
    <w:rPr>
      <w:rFonts w:ascii="宋体" w:hAnsi="宋体" w:cs="宋体"/>
      <w:sz w:val="16"/>
      <w:szCs w:val="16"/>
    </w:rPr>
  </w:style>
  <w:style w:type="paragraph" w:customStyle="1" w:styleId="190">
    <w:name w:val="xl127"/>
    <w:basedOn w:val="1"/>
    <w:uiPriority w:val="0"/>
    <w:pPr>
      <w:widowControl/>
      <w:pBdr>
        <w:left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宋体" w:hAnsi="宋体" w:cs="宋体"/>
      <w:szCs w:val="24"/>
    </w:rPr>
  </w:style>
  <w:style w:type="paragraph" w:customStyle="1" w:styleId="191">
    <w:name w:val="xl128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szCs w:val="24"/>
    </w:rPr>
  </w:style>
  <w:style w:type="paragraph" w:customStyle="1" w:styleId="192">
    <w:name w:val="xl129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宋体" w:hAnsi="宋体" w:cs="宋体"/>
      <w:szCs w:val="24"/>
    </w:rPr>
  </w:style>
  <w:style w:type="paragraph" w:customStyle="1" w:styleId="193">
    <w:name w:val="xl130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right"/>
      <w:textAlignment w:val="auto"/>
    </w:pPr>
    <w:rPr>
      <w:rFonts w:ascii="宋体" w:hAnsi="宋体" w:cs="宋体"/>
      <w:sz w:val="20"/>
    </w:rPr>
  </w:style>
  <w:style w:type="paragraph" w:customStyle="1" w:styleId="194">
    <w:name w:val="xl131"/>
    <w:basedOn w:val="1"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textAlignment w:val="auto"/>
    </w:pPr>
    <w:rPr>
      <w:rFonts w:ascii="宋体" w:hAnsi="宋体" w:cs="宋体"/>
      <w:b/>
      <w:bCs/>
      <w:sz w:val="20"/>
    </w:rPr>
  </w:style>
  <w:style w:type="paragraph" w:customStyle="1" w:styleId="195">
    <w:name w:val="xl132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宋体" w:hAnsi="宋体" w:cs="宋体"/>
      <w:sz w:val="20"/>
    </w:rPr>
  </w:style>
  <w:style w:type="character" w:customStyle="1" w:styleId="196">
    <w:name w:val="段 Char Char"/>
    <w:uiPriority w:val="0"/>
    <w:rPr>
      <w:rFonts w:ascii="宋体"/>
      <w:sz w:val="21"/>
      <w:lang w:val="en-US" w:eastAsia="zh-CN" w:bidi="ar-SA"/>
    </w:rPr>
  </w:style>
  <w:style w:type="paragraph" w:customStyle="1" w:styleId="197">
    <w:name w:val="WPS Plain"/>
    <w:uiPriority w:val="0"/>
    <w:rPr>
      <w:rFonts w:ascii="Times New Roman" w:hAnsi="Times New Roman" w:eastAsia="宋体" w:cs="Times New Roman"/>
      <w:lang w:val="en-US" w:eastAsia="zh-CN" w:bidi="ar-SA"/>
    </w:rPr>
  </w:style>
  <w:style w:type="table" w:customStyle="1" w:styleId="198">
    <w:name w:val="Grid Table 5 Dark Accent 1"/>
    <w:basedOn w:val="36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B8CCE4" w:themeFill="accent1" w:themeFillTint="66"/>
      </w:tcPr>
    </w:tblStylePr>
  </w:style>
  <w:style w:type="table" w:customStyle="1" w:styleId="199">
    <w:name w:val="Grid Table 4 Accent 1"/>
    <w:basedOn w:val="36"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character" w:customStyle="1" w:styleId="200">
    <w:name w:val="标题 Char"/>
    <w:basedOn w:val="38"/>
    <w:link w:val="33"/>
    <w:uiPriority w:val="0"/>
    <w:rPr>
      <w:rFonts w:ascii="Arial" w:hAnsi="Arial" w:eastAsia="黑体"/>
      <w:b/>
      <w:sz w:val="32"/>
      <w:lang w:eastAsia="en-US"/>
    </w:rPr>
  </w:style>
  <w:style w:type="character" w:customStyle="1" w:styleId="201">
    <w:name w:val="Chapter Title"/>
    <w:basedOn w:val="38"/>
    <w:uiPriority w:val="0"/>
  </w:style>
  <w:style w:type="character" w:styleId="202">
    <w:name w:val="Placeholder Text"/>
    <w:basedOn w:val="38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\&#20854;&#20182;\&#35774;&#35745;&#25991;&#20214;&#30340;&#27169;&#26495;\2011&#29256;&#26412;\&#22797;&#20214;%20&#22797;&#20214;%20&#22797;&#20214;%20&#38498;&#31649;&#24037;&#31243;&#27169;&#2925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222F2F0-3168-4A7F-8978-BD91793124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复件 复件 复件 院管工程模版.dot</Template>
  <Company>chinaunicom</Company>
  <Pages>21</Pages>
  <Words>2850</Words>
  <Characters>6600</Characters>
  <Lines>35</Lines>
  <Paragraphs>10</Paragraphs>
  <TotalTime>0</TotalTime>
  <ScaleCrop>false</ScaleCrop>
  <LinksUpToDate>false</LinksUpToDate>
  <CharactersWithSpaces>10482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2016-04-15T02:20:00Z</dcterms:created>
  <dc:creator>未定义</dc:creator>
  <cp:lastModifiedBy>ylxiao</cp:lastModifiedBy>
  <cp:lastPrinted>2012-07-18T00:56:00Z</cp:lastPrinted>
  <dcterms:modified xsi:type="dcterms:W3CDTF">2025-04-28T08:34:24Z</dcterms:modified>
  <dc:title>新文档</dc:title>
  <cp:revision>437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8a4ecd70196b11ef80007d2b00007c2b">
    <vt:lpwstr>CWMzrrJ2PuPqmhO4vJGlX1hItAzGjPjmQn+cUCO7IoXEZu4+SNvzuLeZ2dG5wbVW6Rrj33F6XGHchY2W1mM5Q9nxg==</vt:lpwstr>
  </property>
  <property fmtid="{D5CDD505-2E9C-101B-9397-08002B2CF9AE}" pid="3" name="KSOProductBuildVer">
    <vt:lpwstr>2052-11.8.2.12187</vt:lpwstr>
  </property>
  <property fmtid="{D5CDD505-2E9C-101B-9397-08002B2CF9AE}" pid="4" name="ICV">
    <vt:lpwstr>FC7C750ED9984C11AC3EE0107D3D5F60</vt:lpwstr>
  </property>
  <property fmtid="{D5CDD505-2E9C-101B-9397-08002B2CF9AE}" pid="5" name="CWM1586d71039ce11f080006f4000006f40">
    <vt:lpwstr>CWM/ijHGYucNEz05aUzs13am6uEXUyDVheLtF7+RPtVuNp22cqVUo/WI3tTxuwgTqCe/dcpWHu2DXXJyRO6w60V4Q==</vt:lpwstr>
  </property>
  <property fmtid="{D5CDD505-2E9C-101B-9397-08002B2CF9AE}" pid="6" name="fileWhereFroms">
    <vt:lpwstr>PpjeLB1gRN0lwrPqMaCTkqA2VyOFpfKtcDR/DvRdN5ddpD9A/GAJJXsPR2erpK943diu6d85I3Yx9aK35MaQ6H8quxq5HBt14zqQ7CXxTn2L1Kex5PfDuKQOg5o6epURmWW4MiSe/K0at62nNRMcFEqa15AQFAMHVwrEjTArJ3j2fiyYcCmq4DptI2Safigwel+lbETLAN4R+xskcA9Ne42E28xbnoAJGrOcF8A7iMpPYEPjRybCuj1MMsgN2B4C2qYBXecA9ii3ITxaJEXgRg==</vt:lpwstr>
  </property>
  <property fmtid="{D5CDD505-2E9C-101B-9397-08002B2CF9AE}" pid="7" name="CWMb284c7c02fd211f18000019000000190">
    <vt:lpwstr>CWMUwh2RQOF6BwS9SIs6OdBcx8nzb77Ltm0VDKWJm2UgLflmAJVJKXxLPtbgmfdVXicFLLLYAqaxJqqZ6qAXflenA==</vt:lpwstr>
  </property>
</Properties>
</file>